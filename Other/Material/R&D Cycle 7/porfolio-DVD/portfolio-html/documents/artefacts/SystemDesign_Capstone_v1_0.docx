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2F1B0" w14:textId="77777777" w:rsidR="00216A9A" w:rsidRDefault="00E77565">
      <w:pPr>
        <w:rPr>
          <w:noProof/>
        </w:rPr>
      </w:pPr>
      <w:r>
        <w:rPr>
          <w:noProof/>
          <w:lang w:eastAsia="en-US"/>
        </w:rPr>
        <mc:AlternateContent>
          <mc:Choice Requires="wps">
            <w:drawing>
              <wp:anchor distT="45720" distB="45720" distL="114300" distR="114300" simplePos="0" relativeHeight="251658241" behindDoc="0" locked="0" layoutInCell="1" allowOverlap="1" wp14:anchorId="1012F282" wp14:editId="1012F283">
                <wp:simplePos x="0" y="0"/>
                <wp:positionH relativeFrom="column">
                  <wp:posOffset>2526913</wp:posOffset>
                </wp:positionH>
                <wp:positionV relativeFrom="paragraph">
                  <wp:posOffset>5189910</wp:posOffset>
                </wp:positionV>
                <wp:extent cx="3275330" cy="2106930"/>
                <wp:effectExtent l="0" t="0" r="127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2106930"/>
                        </a:xfrm>
                        <a:prstGeom prst="rect">
                          <a:avLst/>
                        </a:prstGeom>
                        <a:solidFill>
                          <a:srgbClr val="FFFFFF"/>
                        </a:solidFill>
                        <a:ln w="9525">
                          <a:noFill/>
                          <a:miter lim="800000"/>
                          <a:headEnd/>
                          <a:tailEnd/>
                        </a:ln>
                      </wps:spPr>
                      <wps:txbx>
                        <w:txbxContent>
                          <w:p w14:paraId="1012F2A4" w14:textId="77777777" w:rsidR="00C842EA" w:rsidRPr="0084553D" w:rsidRDefault="00C842EA" w:rsidP="0084553D">
                            <w:pPr>
                              <w:spacing w:line="240" w:lineRule="auto"/>
                              <w:jc w:val="right"/>
                              <w:rPr>
                                <w:color w:val="577188" w:themeColor="accent1" w:themeShade="BF"/>
                              </w:rPr>
                            </w:pPr>
                            <w:r>
                              <w:rPr>
                                <w:b/>
                                <w:color w:val="577188" w:themeColor="accent1" w:themeShade="BF"/>
                                <w:sz w:val="24"/>
                                <w:szCs w:val="24"/>
                              </w:rPr>
                              <w:t>Group</w:t>
                            </w:r>
                            <w:r w:rsidRPr="0084553D">
                              <w:rPr>
                                <w:b/>
                                <w:color w:val="577188" w:themeColor="accent1" w:themeShade="BF"/>
                                <w:sz w:val="24"/>
                                <w:szCs w:val="24"/>
                              </w:rPr>
                              <w:t xml:space="preserve"> members</w:t>
                            </w:r>
                          </w:p>
                          <w:p w14:paraId="1012F2A5"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Dang Thi Thao My - 15905067</w:t>
                            </w:r>
                          </w:p>
                          <w:p w14:paraId="1012F2A6"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Bui Nguyen Thien Khanh - 15907679</w:t>
                            </w:r>
                          </w:p>
                          <w:p w14:paraId="1012F2A7"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Nguyen Anh Quan - 15905072</w:t>
                            </w:r>
                          </w:p>
                          <w:p w14:paraId="1012F2A8"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Le Huynh Anh Tuan - 1325907</w:t>
                            </w:r>
                          </w:p>
                          <w:p w14:paraId="1012F2A9" w14:textId="77777777" w:rsidR="00C842EA" w:rsidRPr="0084553D" w:rsidRDefault="00C842EA" w:rsidP="0084553D">
                            <w:pPr>
                              <w:spacing w:line="240" w:lineRule="auto"/>
                              <w:jc w:val="right"/>
                              <w:rPr>
                                <w:color w:val="577188" w:themeColor="accent1" w:themeShade="BF"/>
                              </w:rPr>
                            </w:pPr>
                            <w:r w:rsidRPr="0084553D">
                              <w:rPr>
                                <w:b/>
                                <w:color w:val="577188" w:themeColor="accent1" w:themeShade="BF"/>
                                <w:sz w:val="24"/>
                                <w:szCs w:val="24"/>
                              </w:rPr>
                              <w:t>Supervisor:</w:t>
                            </w:r>
                            <w:r w:rsidRPr="0084553D">
                              <w:rPr>
                                <w:color w:val="577188" w:themeColor="accent1" w:themeShade="BF"/>
                                <w:sz w:val="24"/>
                                <w:szCs w:val="24"/>
                              </w:rPr>
                              <w:t xml:space="preserve"> MSc. Truong Phuoc Loc</w:t>
                            </w:r>
                          </w:p>
                          <w:p w14:paraId="1012F2AA" w14:textId="77777777" w:rsidR="00C842EA" w:rsidRPr="0084553D" w:rsidRDefault="00C842EA" w:rsidP="0084553D">
                            <w:pPr>
                              <w:jc w:val="right"/>
                              <w:rPr>
                                <w:color w:val="577188" w:themeColor="accent1" w:themeShade="BF"/>
                              </w:rPr>
                            </w:pPr>
                            <w:r w:rsidRPr="0084553D">
                              <w:rPr>
                                <w:b/>
                                <w:color w:val="577188" w:themeColor="accent1" w:themeShade="BF"/>
                                <w:sz w:val="24"/>
                                <w:szCs w:val="24"/>
                              </w:rPr>
                              <w:t>Product Owner:</w:t>
                            </w:r>
                            <w:r>
                              <w:rPr>
                                <w:color w:val="577188" w:themeColor="accent1" w:themeShade="BF"/>
                                <w:sz w:val="24"/>
                                <w:szCs w:val="24"/>
                              </w:rPr>
                              <w:t xml:space="preserve"> Mr. </w:t>
                            </w:r>
                            <w:r w:rsidRPr="0084553D">
                              <w:rPr>
                                <w:color w:val="577188" w:themeColor="accent1" w:themeShade="BF"/>
                                <w:sz w:val="24"/>
                                <w:szCs w:val="24"/>
                              </w:rPr>
                              <w:t>To Hoa Duy 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12F282" id="_x0000_t202" coordsize="21600,21600" o:spt="202" path="m,l,21600r21600,l21600,xe">
                <v:stroke joinstyle="miter"/>
                <v:path gradientshapeok="t" o:connecttype="rect"/>
              </v:shapetype>
              <v:shape id="Text Box 2" o:spid="_x0000_s1026" type="#_x0000_t202" style="position:absolute;margin-left:198.95pt;margin-top:408.65pt;width:257.9pt;height:165.9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" stroked="f">
                <v:textbox>
                  <w:txbxContent>
                    <w:p w14:paraId="1012F2A4" w14:textId="77777777" w:rsidR="00C842EA" w:rsidRPr="0084553D" w:rsidRDefault="00C842EA" w:rsidP="0084553D">
                      <w:pPr>
                        <w:spacing w:line="240" w:lineRule="auto"/>
                        <w:jc w:val="right"/>
                        <w:rPr>
                          <w:color w:val="577188" w:themeColor="accent1" w:themeShade="BF"/>
                        </w:rPr>
                      </w:pPr>
                      <w:r>
                        <w:rPr>
                          <w:b/>
                          <w:color w:val="577188" w:themeColor="accent1" w:themeShade="BF"/>
                          <w:sz w:val="24"/>
                          <w:szCs w:val="24"/>
                        </w:rPr>
                        <w:t>Group</w:t>
                      </w:r>
                      <w:r w:rsidRPr="0084553D">
                        <w:rPr>
                          <w:b/>
                          <w:color w:val="577188" w:themeColor="accent1" w:themeShade="BF"/>
                          <w:sz w:val="24"/>
                          <w:szCs w:val="24"/>
                        </w:rPr>
                        <w:t xml:space="preserve"> members</w:t>
                      </w:r>
                    </w:p>
                    <w:p w14:paraId="1012F2A5"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Dang Thi Thao My - 15905067</w:t>
                      </w:r>
                    </w:p>
                    <w:p w14:paraId="1012F2A6"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Bui Nguyen Thien Khanh - 15907679</w:t>
                      </w:r>
                    </w:p>
                    <w:p w14:paraId="1012F2A7"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Nguyen Anh Quan - 15905072</w:t>
                      </w:r>
                    </w:p>
                    <w:p w14:paraId="1012F2A8"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Le Huynh Anh Tuan - 1325907</w:t>
                      </w:r>
                    </w:p>
                    <w:p w14:paraId="1012F2A9" w14:textId="77777777" w:rsidR="00C842EA" w:rsidRPr="0084553D" w:rsidRDefault="00C842EA" w:rsidP="0084553D">
                      <w:pPr>
                        <w:spacing w:line="240" w:lineRule="auto"/>
                        <w:jc w:val="right"/>
                        <w:rPr>
                          <w:color w:val="577188" w:themeColor="accent1" w:themeShade="BF"/>
                        </w:rPr>
                      </w:pPr>
                      <w:r w:rsidRPr="0084553D">
                        <w:rPr>
                          <w:b/>
                          <w:color w:val="577188" w:themeColor="accent1" w:themeShade="BF"/>
                          <w:sz w:val="24"/>
                          <w:szCs w:val="24"/>
                        </w:rPr>
                        <w:t>Supervisor:</w:t>
                      </w:r>
                      <w:r w:rsidRPr="0084553D">
                        <w:rPr>
                          <w:color w:val="577188" w:themeColor="accent1" w:themeShade="BF"/>
                          <w:sz w:val="24"/>
                          <w:szCs w:val="24"/>
                        </w:rPr>
                        <w:t xml:space="preserve"> MSc. Truong Phuoc Loc</w:t>
                      </w:r>
                    </w:p>
                    <w:p w14:paraId="1012F2AA" w14:textId="77777777" w:rsidR="00C842EA" w:rsidRPr="0084553D" w:rsidRDefault="00C842EA" w:rsidP="0084553D">
                      <w:pPr>
                        <w:jc w:val="right"/>
                        <w:rPr>
                          <w:color w:val="577188" w:themeColor="accent1" w:themeShade="BF"/>
                        </w:rPr>
                      </w:pPr>
                      <w:r w:rsidRPr="0084553D">
                        <w:rPr>
                          <w:b/>
                          <w:color w:val="577188" w:themeColor="accent1" w:themeShade="BF"/>
                          <w:sz w:val="24"/>
                          <w:szCs w:val="24"/>
                        </w:rPr>
                        <w:t>Product Owner:</w:t>
                      </w:r>
                      <w:r>
                        <w:rPr>
                          <w:color w:val="577188" w:themeColor="accent1" w:themeShade="BF"/>
                          <w:sz w:val="24"/>
                          <w:szCs w:val="24"/>
                        </w:rPr>
                        <w:t xml:space="preserve"> Mr. </w:t>
                      </w:r>
                      <w:r w:rsidRPr="0084553D">
                        <w:rPr>
                          <w:color w:val="577188" w:themeColor="accent1" w:themeShade="BF"/>
                          <w:sz w:val="24"/>
                          <w:szCs w:val="24"/>
                        </w:rPr>
                        <w:t>To Hoa Duy Man</w:t>
                      </w:r>
                    </w:p>
                  </w:txbxContent>
                </v:textbox>
                <w10:wrap type="square"/>
              </v:shape>
            </w:pict>
          </mc:Fallback>
        </mc:AlternateContent>
      </w:r>
      <w:r w:rsidR="0084553D">
        <w:rPr>
          <w:noProof/>
          <w:lang w:eastAsia="en-US"/>
        </w:rPr>
        <mc:AlternateContent>
          <mc:Choice Requires="wps">
            <w:drawing>
              <wp:anchor distT="0" distB="0" distL="114300" distR="114300" simplePos="0" relativeHeight="251658240" behindDoc="0" locked="0" layoutInCell="1" allowOverlap="1" wp14:anchorId="1012F284" wp14:editId="1012F285">
                <wp:simplePos x="0" y="0"/>
                <wp:positionH relativeFrom="margin">
                  <wp:posOffset>-9525</wp:posOffset>
                </wp:positionH>
                <wp:positionV relativeFrom="page">
                  <wp:posOffset>2496185</wp:posOffset>
                </wp:positionV>
                <wp:extent cx="5791200" cy="3859530"/>
                <wp:effectExtent l="0" t="0" r="12700" b="7620"/>
                <wp:wrapTopAndBottom/>
                <wp:docPr id="6" name="Text Box 6" descr="Title, Subtitle, and Abstract"/>
                <wp:cNvGraphicFramePr/>
                <a:graphic xmlns:a="http://schemas.openxmlformats.org/drawingml/2006/main">
                  <a:graphicData uri="http://schemas.microsoft.com/office/word/2010/wordprocessingShape">
                    <wps:wsp>
                      <wps:cNvSpPr txBox="1"/>
                      <wps:spPr>
                        <a:xfrm>
                          <a:off x="0" y="0"/>
                          <a:ext cx="5791200" cy="3859530"/>
                        </a:xfrm>
                        <a:prstGeom prst="rect">
                          <a:avLst/>
                        </a:prstGeom>
                        <a:noFill/>
                        <a:ln w="6350">
                          <a:noFill/>
                        </a:ln>
                        <a:effectLst/>
                      </wps:spPr>
                      <wps:txbx>
                        <w:txbxContent>
                          <w:p w14:paraId="1012F2AB" w14:textId="7F91EFC2" w:rsidR="00C842EA" w:rsidRPr="00C842EA" w:rsidRDefault="005E613E" w:rsidP="0084553D">
                            <w:pPr>
                              <w:pStyle w:val="Title"/>
                              <w:rPr>
                                <w:b/>
                                <w:sz w:val="34"/>
                              </w:rPr>
                            </w:pPr>
                            <w:sdt>
                              <w:sdtPr>
                                <w:rPr>
                                  <w:b/>
                                  <w:sz w:val="124"/>
                                </w:rPr>
                                <w:alias w:val="Title"/>
                                <w:tag w:val=""/>
                                <w:id w:val="701364701"/>
                                <w:placeholder>
                                  <w:docPart w:val="DCB362491C30403EA3205BDD73F3705D"/>
                                </w:placeholder>
                                <w:dataBinding w:prefixMappings="xmlns:ns0='http://purl.org/dc/elements/1.1/' xmlns:ns1='http://schemas.openxmlformats.org/package/2006/metadata/core-properties' " w:xpath="/ns1:coreProperties[1]/ns0:title[1]" w:storeItemID="{6C3C8BC8-F283-45AE-878A-BAB7291924A1}"/>
                                <w:text/>
                              </w:sdtPr>
                              <w:sdtEndPr/>
                              <w:sdtContent>
                                <w:r w:rsidR="00C842EA" w:rsidRPr="00C842EA">
                                  <w:rPr>
                                    <w:b/>
                                    <w:sz w:val="124"/>
                                  </w:rPr>
                                  <w:t>System Design</w:t>
                                </w:r>
                              </w:sdtContent>
                            </w:sdt>
                            <w:r w:rsidR="00C842EA" w:rsidRPr="00C842EA">
                              <w:rPr>
                                <w:b/>
                                <w:sz w:val="34"/>
                              </w:rPr>
                              <w:t xml:space="preserve"> </w:t>
                            </w:r>
                          </w:p>
                          <w:p w14:paraId="1012F2AC" w14:textId="77777777" w:rsidR="00C842EA" w:rsidRDefault="00C842EA">
                            <w:pPr>
                              <w:pStyle w:val="Subtitle"/>
                            </w:pPr>
                            <w:r>
                              <w:rPr>
                                <w:b/>
                                <w:sz w:val="40"/>
                              </w:rPr>
                              <w:t>Performance testing dashboard</w:t>
                            </w:r>
                            <w:r>
                              <w:t xml:space="preserve"> </w:t>
                            </w:r>
                          </w:p>
                          <w:p w14:paraId="1012F2AD" w14:textId="0C563427" w:rsidR="00C842EA" w:rsidRDefault="00C842EA">
                            <w:pPr>
                              <w:pStyle w:val="Abstract"/>
                            </w:pPr>
                            <w:r w:rsidRPr="0084553D">
                              <w:t>Ve</w:t>
                            </w:r>
                            <w:r w:rsidR="001D71A1">
                              <w:t>rsion 1.0 – Released date: 11/10/2016</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1012F284" id="Text Box 6" o:spid="_x0000_s1027" type="#_x0000_t202" alt="Title, Subtitle, and Abstract" style="position:absolute;margin-left:-.75pt;margin-top:196.55pt;width:456pt;height:303.9pt;z-index:25165824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" filled="f" stroked="f" strokeweight=".5pt">
                <v:textbox inset="0,0,0,0">
                  <w:txbxContent>
                    <w:p w14:paraId="1012F2AB" w14:textId="7F91EFC2" w:rsidR="00C842EA" w:rsidRPr="00C842EA" w:rsidRDefault="005E613E" w:rsidP="0084553D">
                      <w:pPr>
                        <w:pStyle w:val="Title"/>
                        <w:rPr>
                          <w:b/>
                          <w:sz w:val="34"/>
                        </w:rPr>
                      </w:pPr>
                      <w:sdt>
                        <w:sdtPr>
                          <w:rPr>
                            <w:b/>
                            <w:sz w:val="124"/>
                          </w:rPr>
                          <w:alias w:val="Title"/>
                          <w:tag w:val=""/>
                          <w:id w:val="701364701"/>
                          <w:placeholder>
                            <w:docPart w:val="DCB362491C30403EA3205BDD73F3705D"/>
                          </w:placeholder>
                          <w:dataBinding w:prefixMappings="xmlns:ns0='http://purl.org/dc/elements/1.1/' xmlns:ns1='http://schemas.openxmlformats.org/package/2006/metadata/core-properties' " w:xpath="/ns1:coreProperties[1]/ns0:title[1]" w:storeItemID="{6C3C8BC8-F283-45AE-878A-BAB7291924A1}"/>
                          <w:text/>
                        </w:sdtPr>
                        <w:sdtEndPr/>
                        <w:sdtContent>
                          <w:r w:rsidR="00C842EA" w:rsidRPr="00C842EA">
                            <w:rPr>
                              <w:b/>
                              <w:sz w:val="124"/>
                            </w:rPr>
                            <w:t>System Design</w:t>
                          </w:r>
                        </w:sdtContent>
                      </w:sdt>
                      <w:r w:rsidR="00C842EA" w:rsidRPr="00C842EA">
                        <w:rPr>
                          <w:b/>
                          <w:sz w:val="34"/>
                        </w:rPr>
                        <w:t xml:space="preserve"> </w:t>
                      </w:r>
                    </w:p>
                    <w:p w14:paraId="1012F2AC" w14:textId="77777777" w:rsidR="00C842EA" w:rsidRDefault="00C842EA">
                      <w:pPr>
                        <w:pStyle w:val="Subtitle"/>
                      </w:pPr>
                      <w:r>
                        <w:rPr>
                          <w:b/>
                          <w:sz w:val="40"/>
                        </w:rPr>
                        <w:t>Performance testing dashboard</w:t>
                      </w:r>
                      <w:r>
                        <w:t xml:space="preserve"> </w:t>
                      </w:r>
                    </w:p>
                    <w:p w14:paraId="1012F2AD" w14:textId="0C563427" w:rsidR="00C842EA" w:rsidRDefault="00C842EA">
                      <w:pPr>
                        <w:pStyle w:val="Abstract"/>
                      </w:pPr>
                      <w:r w:rsidRPr="0084553D">
                        <w:t>Ve</w:t>
                      </w:r>
                      <w:r w:rsidR="001D71A1">
                        <w:t>rsion 1.0 – Released date: 11/10/2016</w:t>
                      </w:r>
                    </w:p>
                  </w:txbxContent>
                </v:textbox>
                <w10:wrap type="topAndBottom" anchorx="margin" anchory="page"/>
              </v:shape>
            </w:pict>
          </mc:Fallback>
        </mc:AlternateContent>
      </w:r>
      <w:sdt>
        <w:sdtPr>
          <w:rPr>
            <w:noProof/>
          </w:rPr>
          <w:id w:val="-1724750495"/>
          <w:docPartObj>
            <w:docPartGallery w:val="Cover Pages"/>
            <w:docPartUnique/>
          </w:docPartObj>
        </w:sdtPr>
        <w:sdtEndPr/>
        <w:sdtContent>
          <w:r w:rsidR="00DF1E78">
            <w:rPr>
              <w:noProof/>
            </w:rPr>
            <w:br w:type="page"/>
          </w:r>
        </w:sdtContent>
      </w:sdt>
    </w:p>
    <w:p w14:paraId="1012F1B1" w14:textId="77777777" w:rsidR="0016089A" w:rsidRPr="000726C5" w:rsidRDefault="0016089A" w:rsidP="000726C5">
      <w:pPr>
        <w:pStyle w:val="Subtitle"/>
        <w:rPr>
          <w:sz w:val="44"/>
        </w:rPr>
      </w:pPr>
      <w:r w:rsidRPr="000726C5">
        <w:rPr>
          <w:rStyle w:val="Strong"/>
          <w:sz w:val="44"/>
        </w:rPr>
        <w:lastRenderedPageBreak/>
        <w:t>Status</w:t>
      </w:r>
      <w:r w:rsidR="00510C3D" w:rsidRPr="000726C5">
        <w:rPr>
          <w:sz w:val="44"/>
        </w:rPr>
        <w:t>:</w:t>
      </w:r>
    </w:p>
    <w:p w14:paraId="1012F1B2" w14:textId="77777777" w:rsidR="00510C3D" w:rsidRDefault="00510C3D" w:rsidP="000726C5">
      <w:pPr>
        <w:pStyle w:val="Abstract"/>
      </w:pPr>
      <w:r>
        <w:t>Approved by:</w:t>
      </w:r>
    </w:p>
    <w:p w14:paraId="1012F1B3" w14:textId="77777777" w:rsidR="00510C3D" w:rsidRDefault="00510C3D" w:rsidP="000726C5">
      <w:pPr>
        <w:pStyle w:val="Abstract"/>
      </w:pPr>
      <w:r>
        <w:t>Released by:</w:t>
      </w:r>
      <w:r w:rsidR="000726C5">
        <w:t xml:space="preserve"> Capstone team (ETI1)</w:t>
      </w:r>
    </w:p>
    <w:p w14:paraId="1012F1B4" w14:textId="77777777" w:rsidR="005F409F" w:rsidRPr="005F409F" w:rsidRDefault="005F409F" w:rsidP="000726C5">
      <w:pPr>
        <w:pStyle w:val="Abstract"/>
        <w:rPr>
          <w:i w:val="0"/>
        </w:rPr>
      </w:pPr>
      <w:r w:rsidRPr="005F409F">
        <w:rPr>
          <w:i w:val="0"/>
        </w:rPr>
        <w:t>Internal</w:t>
      </w:r>
    </w:p>
    <w:p w14:paraId="1012F1B5" w14:textId="77777777" w:rsidR="00510C3D" w:rsidRDefault="00510C3D" w:rsidP="00510C3D"/>
    <w:p w14:paraId="1012F1B6" w14:textId="77777777" w:rsidR="00510C3D" w:rsidRDefault="00510C3D" w:rsidP="00510C3D">
      <w:pPr>
        <w:pStyle w:val="TableHeading"/>
      </w:pPr>
      <w:r w:rsidRPr="00510C3D">
        <w:t>Document Revision History</w:t>
      </w:r>
    </w:p>
    <w:tbl>
      <w:tblPr>
        <w:tblStyle w:val="FinancialTable"/>
        <w:tblW w:w="5000" w:type="pct"/>
        <w:tblLook w:val="04A0" w:firstRow="1" w:lastRow="0" w:firstColumn="1" w:lastColumn="0" w:noHBand="0" w:noVBand="1"/>
        <w:tblDescription w:val="Sample table"/>
      </w:tblPr>
      <w:tblGrid>
        <w:gridCol w:w="1082"/>
        <w:gridCol w:w="1364"/>
        <w:gridCol w:w="2572"/>
        <w:gridCol w:w="3779"/>
      </w:tblGrid>
      <w:tr w:rsidR="00510C3D" w14:paraId="1012F1BB" w14:textId="77777777" w:rsidTr="001D71A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15" w:type="pct"/>
            <w:tcBorders>
              <w:top w:val="nil"/>
              <w:left w:val="nil"/>
              <w:bottom w:val="single" w:sz="4" w:space="0" w:color="D9D9D9" w:themeColor="background1" w:themeShade="D9"/>
              <w:right w:val="nil"/>
            </w:tcBorders>
          </w:tcPr>
          <w:p w14:paraId="1012F1B7" w14:textId="77777777" w:rsidR="00510C3D" w:rsidRDefault="00510C3D" w:rsidP="009B17DE">
            <w:r>
              <w:t>Version</w:t>
            </w:r>
          </w:p>
        </w:tc>
        <w:tc>
          <w:tcPr>
            <w:tcW w:w="775" w:type="pct"/>
            <w:tcBorders>
              <w:top w:val="nil"/>
              <w:left w:val="nil"/>
              <w:bottom w:val="single" w:sz="4" w:space="0" w:color="D9D9D9" w:themeColor="background1" w:themeShade="D9"/>
              <w:right w:val="nil"/>
            </w:tcBorders>
            <w:hideMark/>
          </w:tcPr>
          <w:p w14:paraId="1012F1B8" w14:textId="77777777" w:rsidR="00510C3D" w:rsidRDefault="00510C3D" w:rsidP="009B17DE">
            <w:pPr>
              <w:cnfStyle w:val="100000000000" w:firstRow="1" w:lastRow="0" w:firstColumn="0" w:lastColumn="0" w:oddVBand="0" w:evenVBand="0" w:oddHBand="0" w:evenHBand="0" w:firstRowFirstColumn="0" w:firstRowLastColumn="0" w:lastRowFirstColumn="0" w:lastRowLastColumn="0"/>
            </w:pPr>
            <w:r>
              <w:t>Date</w:t>
            </w:r>
          </w:p>
        </w:tc>
        <w:tc>
          <w:tcPr>
            <w:tcW w:w="1462" w:type="pct"/>
            <w:tcBorders>
              <w:top w:val="nil"/>
              <w:left w:val="nil"/>
              <w:bottom w:val="single" w:sz="4" w:space="0" w:color="D9D9D9" w:themeColor="background1" w:themeShade="D9"/>
              <w:right w:val="nil"/>
            </w:tcBorders>
            <w:hideMark/>
          </w:tcPr>
          <w:p w14:paraId="1012F1B9" w14:textId="77777777" w:rsidR="00510C3D" w:rsidRDefault="00510C3D" w:rsidP="00510C3D">
            <w:pPr>
              <w:cnfStyle w:val="100000000000" w:firstRow="1" w:lastRow="0" w:firstColumn="0" w:lastColumn="0" w:oddVBand="0" w:evenVBand="0" w:oddHBand="0" w:evenHBand="0" w:firstRowFirstColumn="0" w:firstRowLastColumn="0" w:lastRowFirstColumn="0" w:lastRowLastColumn="0"/>
            </w:pPr>
            <w:r>
              <w:t>Changed by</w:t>
            </w:r>
          </w:p>
        </w:tc>
        <w:tc>
          <w:tcPr>
            <w:tcW w:w="2148" w:type="pct"/>
            <w:tcBorders>
              <w:top w:val="nil"/>
              <w:left w:val="nil"/>
              <w:bottom w:val="single" w:sz="4" w:space="0" w:color="D9D9D9" w:themeColor="background1" w:themeShade="D9"/>
              <w:right w:val="nil"/>
            </w:tcBorders>
            <w:hideMark/>
          </w:tcPr>
          <w:p w14:paraId="1012F1BA" w14:textId="77777777" w:rsidR="00510C3D" w:rsidRDefault="00510C3D" w:rsidP="00510C3D">
            <w:pPr>
              <w:cnfStyle w:val="100000000000" w:firstRow="1" w:lastRow="0" w:firstColumn="0" w:lastColumn="0" w:oddVBand="0" w:evenVBand="0" w:oddHBand="0" w:evenHBand="0" w:firstRowFirstColumn="0" w:firstRowLastColumn="0" w:lastRowFirstColumn="0" w:lastRowLastColumn="0"/>
            </w:pPr>
            <w:r>
              <w:t>Modifications</w:t>
            </w:r>
          </w:p>
        </w:tc>
      </w:tr>
      <w:tr w:rsidR="00232DF6" w14:paraId="40A9720F" w14:textId="77777777" w:rsidTr="001D71A1">
        <w:trPr>
          <w:trHeight w:val="288"/>
        </w:trPr>
        <w:tc>
          <w:tcPr>
            <w:cnfStyle w:val="001000000000" w:firstRow="0" w:lastRow="0" w:firstColumn="1" w:lastColumn="0" w:oddVBand="0" w:evenVBand="0" w:oddHBand="0" w:evenHBand="0" w:firstRowFirstColumn="0" w:firstRowLastColumn="0" w:lastRowFirstColumn="0" w:lastRowLastColumn="0"/>
            <w:tcW w:w="615" w:type="pct"/>
            <w:tcBorders>
              <w:top w:val="nil"/>
              <w:left w:val="nil"/>
              <w:bottom w:val="single" w:sz="4" w:space="0" w:color="D9D9D9" w:themeColor="background1" w:themeShade="D9"/>
              <w:right w:val="nil"/>
            </w:tcBorders>
          </w:tcPr>
          <w:p w14:paraId="05941180" w14:textId="00AEEAE8" w:rsidR="00232DF6" w:rsidRDefault="00232DF6" w:rsidP="009B17DE">
            <w:r>
              <w:t>1.0</w:t>
            </w:r>
          </w:p>
        </w:tc>
        <w:tc>
          <w:tcPr>
            <w:tcW w:w="775" w:type="pct"/>
            <w:tcBorders>
              <w:top w:val="nil"/>
              <w:left w:val="nil"/>
              <w:bottom w:val="single" w:sz="4" w:space="0" w:color="D9D9D9" w:themeColor="background1" w:themeShade="D9"/>
              <w:right w:val="nil"/>
            </w:tcBorders>
          </w:tcPr>
          <w:p w14:paraId="1C70192B" w14:textId="0FF8B9C0" w:rsidR="00232DF6" w:rsidRDefault="001D71A1" w:rsidP="00232DF6">
            <w:pPr>
              <w:cnfStyle w:val="000000000000" w:firstRow="0" w:lastRow="0" w:firstColumn="0" w:lastColumn="0" w:oddVBand="0" w:evenVBand="0" w:oddHBand="0" w:evenHBand="0" w:firstRowFirstColumn="0" w:firstRowLastColumn="0" w:lastRowFirstColumn="0" w:lastRowLastColumn="0"/>
            </w:pPr>
            <w:r>
              <w:t>11.10</w:t>
            </w:r>
            <w:r w:rsidR="00232DF6">
              <w:t>.2016</w:t>
            </w:r>
          </w:p>
        </w:tc>
        <w:tc>
          <w:tcPr>
            <w:tcW w:w="1462" w:type="pct"/>
            <w:tcBorders>
              <w:top w:val="nil"/>
              <w:left w:val="nil"/>
              <w:bottom w:val="single" w:sz="4" w:space="0" w:color="D9D9D9" w:themeColor="background1" w:themeShade="D9"/>
              <w:right w:val="nil"/>
            </w:tcBorders>
          </w:tcPr>
          <w:p w14:paraId="13824CE8" w14:textId="09E76728" w:rsidR="00232DF6" w:rsidRDefault="00232DF6" w:rsidP="00510C3D">
            <w:pPr>
              <w:cnfStyle w:val="000000000000" w:firstRow="0" w:lastRow="0" w:firstColumn="0" w:lastColumn="0" w:oddVBand="0" w:evenVBand="0" w:oddHBand="0" w:evenHBand="0" w:firstRowFirstColumn="0" w:firstRowLastColumn="0" w:lastRowFirstColumn="0" w:lastRowLastColumn="0"/>
            </w:pPr>
            <w:r>
              <w:t>Team</w:t>
            </w:r>
          </w:p>
        </w:tc>
        <w:tc>
          <w:tcPr>
            <w:tcW w:w="2148" w:type="pct"/>
            <w:tcBorders>
              <w:top w:val="nil"/>
              <w:left w:val="nil"/>
              <w:bottom w:val="single" w:sz="4" w:space="0" w:color="D9D9D9" w:themeColor="background1" w:themeShade="D9"/>
              <w:right w:val="nil"/>
            </w:tcBorders>
          </w:tcPr>
          <w:p w14:paraId="08CD224C" w14:textId="536C0FB4" w:rsidR="00232DF6" w:rsidRDefault="00232DF6" w:rsidP="00510C3D">
            <w:pPr>
              <w:cnfStyle w:val="000000000000" w:firstRow="0" w:lastRow="0" w:firstColumn="0" w:lastColumn="0" w:oddVBand="0" w:evenVBand="0" w:oddHBand="0" w:evenHBand="0" w:firstRowFirstColumn="0" w:firstRowLastColumn="0" w:lastRowFirstColumn="0" w:lastRowLastColumn="0"/>
            </w:pPr>
            <w:r>
              <w:t>Initial version</w:t>
            </w:r>
          </w:p>
        </w:tc>
      </w:tr>
      <w:tr w:rsidR="00510C3D" w14:paraId="1012F1CF" w14:textId="77777777" w:rsidTr="001D71A1">
        <w:trPr>
          <w:trHeight w:val="323"/>
        </w:trPr>
        <w:tc>
          <w:tcPr>
            <w:cnfStyle w:val="001000000000" w:firstRow="0" w:lastRow="0" w:firstColumn="1" w:lastColumn="0" w:oddVBand="0" w:evenVBand="0" w:oddHBand="0" w:evenHBand="0" w:firstRowFirstColumn="0" w:firstRowLastColumn="0" w:lastRowFirstColumn="0" w:lastRowLastColumn="0"/>
            <w:tcW w:w="615" w:type="pct"/>
            <w:tcBorders>
              <w:top w:val="single" w:sz="4" w:space="0" w:color="D9D9D9" w:themeColor="background1" w:themeShade="D9"/>
              <w:left w:val="nil"/>
              <w:bottom w:val="nil"/>
              <w:right w:val="nil"/>
            </w:tcBorders>
          </w:tcPr>
          <w:p w14:paraId="1012F1CB" w14:textId="77777777" w:rsidR="00510C3D" w:rsidRDefault="00510C3D" w:rsidP="001D71A1">
            <w:pPr>
              <w:ind w:left="0"/>
            </w:pPr>
          </w:p>
        </w:tc>
        <w:tc>
          <w:tcPr>
            <w:tcW w:w="775" w:type="pct"/>
            <w:tcBorders>
              <w:top w:val="single" w:sz="4" w:space="0" w:color="D9D9D9" w:themeColor="background1" w:themeShade="D9"/>
              <w:left w:val="nil"/>
              <w:bottom w:val="nil"/>
              <w:right w:val="nil"/>
            </w:tcBorders>
          </w:tcPr>
          <w:p w14:paraId="1012F1CC" w14:textId="77777777" w:rsidR="00510C3D" w:rsidRDefault="00510C3D"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1462" w:type="pct"/>
            <w:tcBorders>
              <w:top w:val="single" w:sz="4" w:space="0" w:color="D9D9D9" w:themeColor="background1" w:themeShade="D9"/>
              <w:left w:val="nil"/>
              <w:bottom w:val="nil"/>
              <w:right w:val="nil"/>
            </w:tcBorders>
          </w:tcPr>
          <w:p w14:paraId="1012F1CD" w14:textId="77777777" w:rsidR="00510C3D" w:rsidRDefault="00510C3D"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2148" w:type="pct"/>
            <w:tcBorders>
              <w:top w:val="single" w:sz="4" w:space="0" w:color="D9D9D9" w:themeColor="background1" w:themeShade="D9"/>
              <w:left w:val="nil"/>
              <w:bottom w:val="nil"/>
              <w:right w:val="nil"/>
            </w:tcBorders>
          </w:tcPr>
          <w:p w14:paraId="1012F1CE" w14:textId="77777777" w:rsidR="00510C3D" w:rsidRDefault="00510C3D" w:rsidP="009B17DE">
            <w:pPr>
              <w:pStyle w:val="TableTextDecimal"/>
              <w:cnfStyle w:val="000000000000" w:firstRow="0" w:lastRow="0" w:firstColumn="0" w:lastColumn="0" w:oddVBand="0" w:evenVBand="0" w:oddHBand="0" w:evenHBand="0" w:firstRowFirstColumn="0" w:firstRowLastColumn="0" w:lastRowFirstColumn="0" w:lastRowLastColumn="0"/>
            </w:pPr>
          </w:p>
        </w:tc>
      </w:tr>
    </w:tbl>
    <w:p w14:paraId="1012F1D0" w14:textId="77777777" w:rsidR="00510C3D" w:rsidRPr="00232DF6" w:rsidRDefault="005F409F" w:rsidP="00232DF6">
      <w:pPr>
        <w:pStyle w:val="Abstract"/>
        <w:rPr>
          <w:i w:val="0"/>
        </w:rPr>
      </w:pPr>
      <w:r w:rsidRPr="00232DF6">
        <w:rPr>
          <w:i w:val="0"/>
        </w:rPr>
        <w:t>List of Abbreviations</w:t>
      </w:r>
    </w:p>
    <w:p w14:paraId="1012F1D1" w14:textId="5244F090" w:rsidR="00A53E2E" w:rsidRPr="003C4054" w:rsidRDefault="00622AE9" w:rsidP="005F409F">
      <w:pPr>
        <w:tabs>
          <w:tab w:val="left" w:pos="1350"/>
        </w:tabs>
      </w:pPr>
      <w:r>
        <w:t>CCR</w:t>
      </w:r>
      <w:r w:rsidR="005F409F">
        <w:tab/>
      </w:r>
      <w:r>
        <w:rPr>
          <w:b/>
        </w:rPr>
        <w:t>C</w:t>
      </w:r>
      <w:r>
        <w:t xml:space="preserve">ritical </w:t>
      </w:r>
      <w:r w:rsidRPr="00622AE9">
        <w:rPr>
          <w:b/>
        </w:rPr>
        <w:t>C</w:t>
      </w:r>
      <w:r>
        <w:t xml:space="preserve">omputer </w:t>
      </w:r>
      <w:r w:rsidRPr="00622AE9">
        <w:rPr>
          <w:b/>
        </w:rPr>
        <w:t>R</w:t>
      </w:r>
      <w:r>
        <w:t>esources</w:t>
      </w:r>
      <w:r w:rsidR="005F409F">
        <w:br/>
      </w:r>
      <w:r>
        <w:t>CI</w:t>
      </w:r>
      <w:r w:rsidR="005F409F">
        <w:tab/>
      </w:r>
      <w:r>
        <w:rPr>
          <w:b/>
        </w:rPr>
        <w:t>C</w:t>
      </w:r>
      <w:r>
        <w:t xml:space="preserve">onfiguration </w:t>
      </w:r>
      <w:r w:rsidRPr="00622AE9">
        <w:rPr>
          <w:b/>
        </w:rPr>
        <w:t>I</w:t>
      </w:r>
      <w:r>
        <w:t>tem</w:t>
      </w:r>
      <w:r w:rsidR="005F409F">
        <w:br/>
      </w:r>
      <w:r w:rsidR="003C4054">
        <w:t>CM</w:t>
      </w:r>
      <w:r w:rsidR="005F409F">
        <w:tab/>
      </w:r>
      <w:r w:rsidR="003C4054">
        <w:rPr>
          <w:b/>
        </w:rPr>
        <w:t>C</w:t>
      </w:r>
      <w:r w:rsidR="003C4054">
        <w:t xml:space="preserve">onfiguration </w:t>
      </w:r>
      <w:r w:rsidR="003C4054" w:rsidRPr="003C4054">
        <w:rPr>
          <w:b/>
        </w:rPr>
        <w:t>M</w:t>
      </w:r>
      <w:r w:rsidR="00A53E2E">
        <w:t>anagement</w:t>
      </w:r>
      <w:r w:rsidR="00A53E2E">
        <w:br/>
        <w:t>HLD</w:t>
      </w:r>
      <w:r w:rsidR="00A53E2E">
        <w:tab/>
      </w:r>
      <w:r w:rsidR="00A53E2E" w:rsidRPr="00A53E2E">
        <w:rPr>
          <w:b/>
        </w:rPr>
        <w:t>H</w:t>
      </w:r>
      <w:r w:rsidR="00A53E2E">
        <w:t xml:space="preserve">igh </w:t>
      </w:r>
      <w:r w:rsidR="00A53E2E" w:rsidRPr="00A53E2E">
        <w:rPr>
          <w:b/>
        </w:rPr>
        <w:t>L</w:t>
      </w:r>
      <w:r w:rsidR="00A53E2E">
        <w:t xml:space="preserve">evel </w:t>
      </w:r>
      <w:r w:rsidR="00A53E2E" w:rsidRPr="00A53E2E">
        <w:rPr>
          <w:b/>
        </w:rPr>
        <w:t>D</w:t>
      </w:r>
      <w:r w:rsidR="00A53E2E">
        <w:t>esign</w:t>
      </w:r>
    </w:p>
    <w:sdt>
      <w:sdtPr>
        <w:rPr>
          <w:sz w:val="20"/>
        </w:rPr>
        <w:id w:val="-1737613305"/>
        <w:docPartObj>
          <w:docPartGallery w:val="Table of Contents"/>
          <w:docPartUnique/>
        </w:docPartObj>
      </w:sdtPr>
      <w:sdtEndPr>
        <w:rPr>
          <w:b/>
          <w:bCs/>
          <w:noProof/>
        </w:rPr>
      </w:sdtEndPr>
      <w:sdtContent>
        <w:p w14:paraId="1012F1D2" w14:textId="77777777" w:rsidR="00554EF2" w:rsidRDefault="00554EF2" w:rsidP="00554EF2">
          <w:pPr>
            <w:pStyle w:val="TOCHeading"/>
            <w:numPr>
              <w:ilvl w:val="0"/>
              <w:numId w:val="0"/>
            </w:numPr>
            <w:ind w:left="360" w:hanging="360"/>
          </w:pPr>
          <w:r>
            <w:t>Contents</w:t>
          </w:r>
        </w:p>
        <w:p w14:paraId="732041F2" w14:textId="77777777" w:rsidR="0097276E" w:rsidRDefault="00554EF2">
          <w:pPr>
            <w:pStyle w:val="TOC1"/>
            <w:tabs>
              <w:tab w:val="left" w:pos="440"/>
            </w:tabs>
            <w:rPr>
              <w:rFonts w:eastAsiaTheme="minorEastAsia"/>
              <w:color w:val="auto"/>
              <w:kern w:val="0"/>
              <w:szCs w:val="22"/>
              <w:lang w:eastAsia="en-US"/>
            </w:rPr>
          </w:pPr>
          <w:r>
            <w:fldChar w:fldCharType="begin"/>
          </w:r>
          <w:r>
            <w:instrText xml:space="preserve"> TOC \o "1-3" \h \z \u </w:instrText>
          </w:r>
          <w:r>
            <w:fldChar w:fldCharType="separate"/>
          </w:r>
          <w:hyperlink w:anchor="_Toc482697494" w:history="1">
            <w:r w:rsidR="0097276E" w:rsidRPr="004E758F">
              <w:rPr>
                <w:rStyle w:val="Hyperlink"/>
              </w:rPr>
              <w:t>1.</w:t>
            </w:r>
            <w:r w:rsidR="0097276E">
              <w:rPr>
                <w:rFonts w:eastAsiaTheme="minorEastAsia"/>
                <w:color w:val="auto"/>
                <w:kern w:val="0"/>
                <w:szCs w:val="22"/>
                <w:lang w:eastAsia="en-US"/>
              </w:rPr>
              <w:tab/>
            </w:r>
            <w:r w:rsidR="0097276E" w:rsidRPr="004E758F">
              <w:rPr>
                <w:rStyle w:val="Hyperlink"/>
              </w:rPr>
              <w:t>Introduction</w:t>
            </w:r>
            <w:r w:rsidR="0097276E">
              <w:rPr>
                <w:webHidden/>
              </w:rPr>
              <w:tab/>
            </w:r>
            <w:r w:rsidR="0097276E">
              <w:rPr>
                <w:webHidden/>
              </w:rPr>
              <w:fldChar w:fldCharType="begin"/>
            </w:r>
            <w:r w:rsidR="0097276E">
              <w:rPr>
                <w:webHidden/>
              </w:rPr>
              <w:instrText xml:space="preserve"> PAGEREF _Toc482697494 \h </w:instrText>
            </w:r>
            <w:r w:rsidR="0097276E">
              <w:rPr>
                <w:webHidden/>
              </w:rPr>
            </w:r>
            <w:r w:rsidR="0097276E">
              <w:rPr>
                <w:webHidden/>
              </w:rPr>
              <w:fldChar w:fldCharType="separate"/>
            </w:r>
            <w:r w:rsidR="0097276E">
              <w:rPr>
                <w:webHidden/>
              </w:rPr>
              <w:t>1</w:t>
            </w:r>
            <w:r w:rsidR="0097276E">
              <w:rPr>
                <w:webHidden/>
              </w:rPr>
              <w:fldChar w:fldCharType="end"/>
            </w:r>
          </w:hyperlink>
        </w:p>
        <w:p w14:paraId="378EDD98" w14:textId="77777777" w:rsidR="0097276E" w:rsidRDefault="005E613E">
          <w:pPr>
            <w:pStyle w:val="TOC2"/>
            <w:tabs>
              <w:tab w:val="left" w:pos="880"/>
              <w:tab w:val="right" w:leader="underscore" w:pos="8787"/>
            </w:tabs>
            <w:rPr>
              <w:rFonts w:eastAsiaTheme="minorEastAsia"/>
              <w:noProof/>
              <w:color w:val="auto"/>
              <w:kern w:val="0"/>
              <w:sz w:val="22"/>
              <w:szCs w:val="22"/>
              <w:lang w:eastAsia="en-US"/>
            </w:rPr>
          </w:pPr>
          <w:hyperlink w:anchor="_Toc482697495" w:history="1">
            <w:r w:rsidR="0097276E" w:rsidRPr="004E758F">
              <w:rPr>
                <w:rStyle w:val="Hyperlink"/>
                <w:noProof/>
              </w:rPr>
              <w:t>1.1.</w:t>
            </w:r>
            <w:r w:rsidR="0097276E">
              <w:rPr>
                <w:rFonts w:eastAsiaTheme="minorEastAsia"/>
                <w:noProof/>
                <w:color w:val="auto"/>
                <w:kern w:val="0"/>
                <w:sz w:val="22"/>
                <w:szCs w:val="22"/>
                <w:lang w:eastAsia="en-US"/>
              </w:rPr>
              <w:tab/>
            </w:r>
            <w:r w:rsidR="0097276E" w:rsidRPr="004E758F">
              <w:rPr>
                <w:rStyle w:val="Hyperlink"/>
                <w:noProof/>
              </w:rPr>
              <w:t>About Apache Jmeter</w:t>
            </w:r>
            <w:r w:rsidR="0097276E">
              <w:rPr>
                <w:noProof/>
                <w:webHidden/>
              </w:rPr>
              <w:tab/>
            </w:r>
            <w:r w:rsidR="0097276E">
              <w:rPr>
                <w:noProof/>
                <w:webHidden/>
              </w:rPr>
              <w:fldChar w:fldCharType="begin"/>
            </w:r>
            <w:r w:rsidR="0097276E">
              <w:rPr>
                <w:noProof/>
                <w:webHidden/>
              </w:rPr>
              <w:instrText xml:space="preserve"> PAGEREF _Toc482697495 \h </w:instrText>
            </w:r>
            <w:r w:rsidR="0097276E">
              <w:rPr>
                <w:noProof/>
                <w:webHidden/>
              </w:rPr>
            </w:r>
            <w:r w:rsidR="0097276E">
              <w:rPr>
                <w:noProof/>
                <w:webHidden/>
              </w:rPr>
              <w:fldChar w:fldCharType="separate"/>
            </w:r>
            <w:r w:rsidR="0097276E">
              <w:rPr>
                <w:noProof/>
                <w:webHidden/>
              </w:rPr>
              <w:t>1</w:t>
            </w:r>
            <w:r w:rsidR="0097276E">
              <w:rPr>
                <w:noProof/>
                <w:webHidden/>
              </w:rPr>
              <w:fldChar w:fldCharType="end"/>
            </w:r>
          </w:hyperlink>
        </w:p>
        <w:p w14:paraId="7ED7F3A5" w14:textId="77777777" w:rsidR="0097276E" w:rsidRDefault="005E613E">
          <w:pPr>
            <w:pStyle w:val="TOC2"/>
            <w:tabs>
              <w:tab w:val="left" w:pos="880"/>
              <w:tab w:val="right" w:leader="underscore" w:pos="8787"/>
            </w:tabs>
            <w:rPr>
              <w:rFonts w:eastAsiaTheme="minorEastAsia"/>
              <w:noProof/>
              <w:color w:val="auto"/>
              <w:kern w:val="0"/>
              <w:sz w:val="22"/>
              <w:szCs w:val="22"/>
              <w:lang w:eastAsia="en-US"/>
            </w:rPr>
          </w:pPr>
          <w:hyperlink w:anchor="_Toc482697496" w:history="1">
            <w:r w:rsidR="0097276E" w:rsidRPr="004E758F">
              <w:rPr>
                <w:rStyle w:val="Hyperlink"/>
                <w:noProof/>
              </w:rPr>
              <w:t>1.2.</w:t>
            </w:r>
            <w:r w:rsidR="0097276E">
              <w:rPr>
                <w:rFonts w:eastAsiaTheme="minorEastAsia"/>
                <w:noProof/>
                <w:color w:val="auto"/>
                <w:kern w:val="0"/>
                <w:sz w:val="22"/>
                <w:szCs w:val="22"/>
                <w:lang w:eastAsia="en-US"/>
              </w:rPr>
              <w:tab/>
            </w:r>
            <w:r w:rsidR="0097276E" w:rsidRPr="004E758F">
              <w:rPr>
                <w:rStyle w:val="Hyperlink"/>
                <w:noProof/>
              </w:rPr>
              <w:t>About testing management</w:t>
            </w:r>
            <w:r w:rsidR="0097276E">
              <w:rPr>
                <w:noProof/>
                <w:webHidden/>
              </w:rPr>
              <w:tab/>
            </w:r>
            <w:r w:rsidR="0097276E">
              <w:rPr>
                <w:noProof/>
                <w:webHidden/>
              </w:rPr>
              <w:fldChar w:fldCharType="begin"/>
            </w:r>
            <w:r w:rsidR="0097276E">
              <w:rPr>
                <w:noProof/>
                <w:webHidden/>
              </w:rPr>
              <w:instrText xml:space="preserve"> PAGEREF _Toc482697496 \h </w:instrText>
            </w:r>
            <w:r w:rsidR="0097276E">
              <w:rPr>
                <w:noProof/>
                <w:webHidden/>
              </w:rPr>
            </w:r>
            <w:r w:rsidR="0097276E">
              <w:rPr>
                <w:noProof/>
                <w:webHidden/>
              </w:rPr>
              <w:fldChar w:fldCharType="separate"/>
            </w:r>
            <w:r w:rsidR="0097276E">
              <w:rPr>
                <w:noProof/>
                <w:webHidden/>
              </w:rPr>
              <w:t>2</w:t>
            </w:r>
            <w:r w:rsidR="0097276E">
              <w:rPr>
                <w:noProof/>
                <w:webHidden/>
              </w:rPr>
              <w:fldChar w:fldCharType="end"/>
            </w:r>
          </w:hyperlink>
        </w:p>
        <w:p w14:paraId="3DAB0291" w14:textId="77777777" w:rsidR="0097276E" w:rsidRDefault="005E613E">
          <w:pPr>
            <w:pStyle w:val="TOC2"/>
            <w:tabs>
              <w:tab w:val="left" w:pos="880"/>
              <w:tab w:val="right" w:leader="underscore" w:pos="8787"/>
            </w:tabs>
            <w:rPr>
              <w:rFonts w:eastAsiaTheme="minorEastAsia"/>
              <w:noProof/>
              <w:color w:val="auto"/>
              <w:kern w:val="0"/>
              <w:sz w:val="22"/>
              <w:szCs w:val="22"/>
              <w:lang w:eastAsia="en-US"/>
            </w:rPr>
          </w:pPr>
          <w:hyperlink w:anchor="_Toc482697497" w:history="1">
            <w:r w:rsidR="0097276E" w:rsidRPr="004E758F">
              <w:rPr>
                <w:rStyle w:val="Hyperlink"/>
                <w:noProof/>
              </w:rPr>
              <w:t>1.3.</w:t>
            </w:r>
            <w:r w:rsidR="0097276E">
              <w:rPr>
                <w:rFonts w:eastAsiaTheme="minorEastAsia"/>
                <w:noProof/>
                <w:color w:val="auto"/>
                <w:kern w:val="0"/>
                <w:sz w:val="22"/>
                <w:szCs w:val="22"/>
                <w:lang w:eastAsia="en-US"/>
              </w:rPr>
              <w:tab/>
            </w:r>
            <w:r w:rsidR="0097276E" w:rsidRPr="004E758F">
              <w:rPr>
                <w:rStyle w:val="Hyperlink"/>
                <w:noProof/>
              </w:rPr>
              <w:t>Testing management and Jmeter in one</w:t>
            </w:r>
            <w:r w:rsidR="0097276E">
              <w:rPr>
                <w:noProof/>
                <w:webHidden/>
              </w:rPr>
              <w:tab/>
            </w:r>
            <w:r w:rsidR="0097276E">
              <w:rPr>
                <w:noProof/>
                <w:webHidden/>
              </w:rPr>
              <w:fldChar w:fldCharType="begin"/>
            </w:r>
            <w:r w:rsidR="0097276E">
              <w:rPr>
                <w:noProof/>
                <w:webHidden/>
              </w:rPr>
              <w:instrText xml:space="preserve"> PAGEREF _Toc482697497 \h </w:instrText>
            </w:r>
            <w:r w:rsidR="0097276E">
              <w:rPr>
                <w:noProof/>
                <w:webHidden/>
              </w:rPr>
            </w:r>
            <w:r w:rsidR="0097276E">
              <w:rPr>
                <w:noProof/>
                <w:webHidden/>
              </w:rPr>
              <w:fldChar w:fldCharType="separate"/>
            </w:r>
            <w:r w:rsidR="0097276E">
              <w:rPr>
                <w:noProof/>
                <w:webHidden/>
              </w:rPr>
              <w:t>2</w:t>
            </w:r>
            <w:r w:rsidR="0097276E">
              <w:rPr>
                <w:noProof/>
                <w:webHidden/>
              </w:rPr>
              <w:fldChar w:fldCharType="end"/>
            </w:r>
          </w:hyperlink>
        </w:p>
        <w:p w14:paraId="648E57CE" w14:textId="77777777" w:rsidR="0097276E" w:rsidRDefault="005E613E">
          <w:pPr>
            <w:pStyle w:val="TOC1"/>
            <w:tabs>
              <w:tab w:val="left" w:pos="440"/>
            </w:tabs>
            <w:rPr>
              <w:rFonts w:eastAsiaTheme="minorEastAsia"/>
              <w:color w:val="auto"/>
              <w:kern w:val="0"/>
              <w:szCs w:val="22"/>
              <w:lang w:eastAsia="en-US"/>
            </w:rPr>
          </w:pPr>
          <w:hyperlink w:anchor="_Toc482697498" w:history="1">
            <w:r w:rsidR="0097276E" w:rsidRPr="004E758F">
              <w:rPr>
                <w:rStyle w:val="Hyperlink"/>
              </w:rPr>
              <w:t>2.</w:t>
            </w:r>
            <w:r w:rsidR="0097276E">
              <w:rPr>
                <w:rFonts w:eastAsiaTheme="minorEastAsia"/>
                <w:color w:val="auto"/>
                <w:kern w:val="0"/>
                <w:szCs w:val="22"/>
                <w:lang w:eastAsia="en-US"/>
              </w:rPr>
              <w:tab/>
            </w:r>
            <w:r w:rsidR="0097276E" w:rsidRPr="004E758F">
              <w:rPr>
                <w:rStyle w:val="Hyperlink"/>
              </w:rPr>
              <w:t>Objectives and features</w:t>
            </w:r>
            <w:r w:rsidR="0097276E">
              <w:rPr>
                <w:webHidden/>
              </w:rPr>
              <w:tab/>
            </w:r>
            <w:r w:rsidR="0097276E">
              <w:rPr>
                <w:webHidden/>
              </w:rPr>
              <w:fldChar w:fldCharType="begin"/>
            </w:r>
            <w:r w:rsidR="0097276E">
              <w:rPr>
                <w:webHidden/>
              </w:rPr>
              <w:instrText xml:space="preserve"> PAGEREF _Toc482697498 \h </w:instrText>
            </w:r>
            <w:r w:rsidR="0097276E">
              <w:rPr>
                <w:webHidden/>
              </w:rPr>
            </w:r>
            <w:r w:rsidR="0097276E">
              <w:rPr>
                <w:webHidden/>
              </w:rPr>
              <w:fldChar w:fldCharType="separate"/>
            </w:r>
            <w:r w:rsidR="0097276E">
              <w:rPr>
                <w:webHidden/>
              </w:rPr>
              <w:t>4</w:t>
            </w:r>
            <w:r w:rsidR="0097276E">
              <w:rPr>
                <w:webHidden/>
              </w:rPr>
              <w:fldChar w:fldCharType="end"/>
            </w:r>
          </w:hyperlink>
        </w:p>
        <w:p w14:paraId="43CB5F97" w14:textId="77777777" w:rsidR="0097276E" w:rsidRDefault="005E613E">
          <w:pPr>
            <w:pStyle w:val="TOC2"/>
            <w:tabs>
              <w:tab w:val="left" w:pos="880"/>
              <w:tab w:val="right" w:leader="underscore" w:pos="8787"/>
            </w:tabs>
            <w:rPr>
              <w:rFonts w:eastAsiaTheme="minorEastAsia"/>
              <w:noProof/>
              <w:color w:val="auto"/>
              <w:kern w:val="0"/>
              <w:sz w:val="22"/>
              <w:szCs w:val="22"/>
              <w:lang w:eastAsia="en-US"/>
            </w:rPr>
          </w:pPr>
          <w:hyperlink w:anchor="_Toc482697499" w:history="1">
            <w:r w:rsidR="0097276E" w:rsidRPr="004E758F">
              <w:rPr>
                <w:rStyle w:val="Hyperlink"/>
                <w:noProof/>
              </w:rPr>
              <w:t>2.1.</w:t>
            </w:r>
            <w:r w:rsidR="0097276E">
              <w:rPr>
                <w:rFonts w:eastAsiaTheme="minorEastAsia"/>
                <w:noProof/>
                <w:color w:val="auto"/>
                <w:kern w:val="0"/>
                <w:sz w:val="22"/>
                <w:szCs w:val="22"/>
                <w:lang w:eastAsia="en-US"/>
              </w:rPr>
              <w:tab/>
            </w:r>
            <w:r w:rsidR="0097276E" w:rsidRPr="004E758F">
              <w:rPr>
                <w:rStyle w:val="Hyperlink"/>
                <w:noProof/>
              </w:rPr>
              <w:t>Benefits</w:t>
            </w:r>
            <w:r w:rsidR="0097276E">
              <w:rPr>
                <w:noProof/>
                <w:webHidden/>
              </w:rPr>
              <w:tab/>
            </w:r>
            <w:r w:rsidR="0097276E">
              <w:rPr>
                <w:noProof/>
                <w:webHidden/>
              </w:rPr>
              <w:fldChar w:fldCharType="begin"/>
            </w:r>
            <w:r w:rsidR="0097276E">
              <w:rPr>
                <w:noProof/>
                <w:webHidden/>
              </w:rPr>
              <w:instrText xml:space="preserve"> PAGEREF _Toc482697499 \h </w:instrText>
            </w:r>
            <w:r w:rsidR="0097276E">
              <w:rPr>
                <w:noProof/>
                <w:webHidden/>
              </w:rPr>
            </w:r>
            <w:r w:rsidR="0097276E">
              <w:rPr>
                <w:noProof/>
                <w:webHidden/>
              </w:rPr>
              <w:fldChar w:fldCharType="separate"/>
            </w:r>
            <w:r w:rsidR="0097276E">
              <w:rPr>
                <w:noProof/>
                <w:webHidden/>
              </w:rPr>
              <w:t>4</w:t>
            </w:r>
            <w:r w:rsidR="0097276E">
              <w:rPr>
                <w:noProof/>
                <w:webHidden/>
              </w:rPr>
              <w:fldChar w:fldCharType="end"/>
            </w:r>
          </w:hyperlink>
        </w:p>
        <w:p w14:paraId="6C1EF0F4" w14:textId="77777777" w:rsidR="0097276E" w:rsidRDefault="005E613E">
          <w:pPr>
            <w:pStyle w:val="TOC2"/>
            <w:tabs>
              <w:tab w:val="left" w:pos="880"/>
              <w:tab w:val="right" w:leader="underscore" w:pos="8787"/>
            </w:tabs>
            <w:rPr>
              <w:rFonts w:eastAsiaTheme="minorEastAsia"/>
              <w:noProof/>
              <w:color w:val="auto"/>
              <w:kern w:val="0"/>
              <w:sz w:val="22"/>
              <w:szCs w:val="22"/>
              <w:lang w:eastAsia="en-US"/>
            </w:rPr>
          </w:pPr>
          <w:hyperlink w:anchor="_Toc482697500" w:history="1">
            <w:r w:rsidR="0097276E" w:rsidRPr="004E758F">
              <w:rPr>
                <w:rStyle w:val="Hyperlink"/>
                <w:noProof/>
              </w:rPr>
              <w:t>2.2.</w:t>
            </w:r>
            <w:r w:rsidR="0097276E">
              <w:rPr>
                <w:rFonts w:eastAsiaTheme="minorEastAsia"/>
                <w:noProof/>
                <w:color w:val="auto"/>
                <w:kern w:val="0"/>
                <w:sz w:val="22"/>
                <w:szCs w:val="22"/>
                <w:lang w:eastAsia="en-US"/>
              </w:rPr>
              <w:tab/>
            </w:r>
            <w:r w:rsidR="0097276E" w:rsidRPr="004E758F">
              <w:rPr>
                <w:rStyle w:val="Hyperlink"/>
                <w:noProof/>
              </w:rPr>
              <w:t>Features</w:t>
            </w:r>
            <w:r w:rsidR="0097276E">
              <w:rPr>
                <w:noProof/>
                <w:webHidden/>
              </w:rPr>
              <w:tab/>
            </w:r>
            <w:r w:rsidR="0097276E">
              <w:rPr>
                <w:noProof/>
                <w:webHidden/>
              </w:rPr>
              <w:fldChar w:fldCharType="begin"/>
            </w:r>
            <w:r w:rsidR="0097276E">
              <w:rPr>
                <w:noProof/>
                <w:webHidden/>
              </w:rPr>
              <w:instrText xml:space="preserve"> PAGEREF _Toc482697500 \h </w:instrText>
            </w:r>
            <w:r w:rsidR="0097276E">
              <w:rPr>
                <w:noProof/>
                <w:webHidden/>
              </w:rPr>
            </w:r>
            <w:r w:rsidR="0097276E">
              <w:rPr>
                <w:noProof/>
                <w:webHidden/>
              </w:rPr>
              <w:fldChar w:fldCharType="separate"/>
            </w:r>
            <w:r w:rsidR="0097276E">
              <w:rPr>
                <w:noProof/>
                <w:webHidden/>
              </w:rPr>
              <w:t>4</w:t>
            </w:r>
            <w:r w:rsidR="0097276E">
              <w:rPr>
                <w:noProof/>
                <w:webHidden/>
              </w:rPr>
              <w:fldChar w:fldCharType="end"/>
            </w:r>
          </w:hyperlink>
        </w:p>
        <w:p w14:paraId="7A0EBD51" w14:textId="77777777" w:rsidR="0097276E" w:rsidRDefault="005E613E">
          <w:pPr>
            <w:pStyle w:val="TOC2"/>
            <w:tabs>
              <w:tab w:val="left" w:pos="880"/>
              <w:tab w:val="right" w:leader="underscore" w:pos="8787"/>
            </w:tabs>
            <w:rPr>
              <w:rFonts w:eastAsiaTheme="minorEastAsia"/>
              <w:noProof/>
              <w:color w:val="auto"/>
              <w:kern w:val="0"/>
              <w:sz w:val="22"/>
              <w:szCs w:val="22"/>
              <w:lang w:eastAsia="en-US"/>
            </w:rPr>
          </w:pPr>
          <w:hyperlink w:anchor="_Toc482697501" w:history="1">
            <w:r w:rsidR="0097276E" w:rsidRPr="004E758F">
              <w:rPr>
                <w:rStyle w:val="Hyperlink"/>
                <w:noProof/>
              </w:rPr>
              <w:t>2.3.</w:t>
            </w:r>
            <w:r w:rsidR="0097276E">
              <w:rPr>
                <w:rFonts w:eastAsiaTheme="minorEastAsia"/>
                <w:noProof/>
                <w:color w:val="auto"/>
                <w:kern w:val="0"/>
                <w:sz w:val="22"/>
                <w:szCs w:val="22"/>
                <w:lang w:eastAsia="en-US"/>
              </w:rPr>
              <w:tab/>
            </w:r>
            <w:r w:rsidR="0097276E" w:rsidRPr="004E758F">
              <w:rPr>
                <w:rStyle w:val="Hyperlink"/>
                <w:noProof/>
              </w:rPr>
              <w:t>Functional Scope</w:t>
            </w:r>
            <w:r w:rsidR="0097276E">
              <w:rPr>
                <w:noProof/>
                <w:webHidden/>
              </w:rPr>
              <w:tab/>
            </w:r>
            <w:r w:rsidR="0097276E">
              <w:rPr>
                <w:noProof/>
                <w:webHidden/>
              </w:rPr>
              <w:fldChar w:fldCharType="begin"/>
            </w:r>
            <w:r w:rsidR="0097276E">
              <w:rPr>
                <w:noProof/>
                <w:webHidden/>
              </w:rPr>
              <w:instrText xml:space="preserve"> PAGEREF _Toc482697501 \h </w:instrText>
            </w:r>
            <w:r w:rsidR="0097276E">
              <w:rPr>
                <w:noProof/>
                <w:webHidden/>
              </w:rPr>
            </w:r>
            <w:r w:rsidR="0097276E">
              <w:rPr>
                <w:noProof/>
                <w:webHidden/>
              </w:rPr>
              <w:fldChar w:fldCharType="separate"/>
            </w:r>
            <w:r w:rsidR="0097276E">
              <w:rPr>
                <w:noProof/>
                <w:webHidden/>
              </w:rPr>
              <w:t>5</w:t>
            </w:r>
            <w:r w:rsidR="0097276E">
              <w:rPr>
                <w:noProof/>
                <w:webHidden/>
              </w:rPr>
              <w:fldChar w:fldCharType="end"/>
            </w:r>
          </w:hyperlink>
        </w:p>
        <w:p w14:paraId="2281D639" w14:textId="77777777" w:rsidR="0097276E" w:rsidRDefault="005E613E">
          <w:pPr>
            <w:pStyle w:val="TOC1"/>
            <w:tabs>
              <w:tab w:val="left" w:pos="440"/>
            </w:tabs>
            <w:rPr>
              <w:rFonts w:eastAsiaTheme="minorEastAsia"/>
              <w:color w:val="auto"/>
              <w:kern w:val="0"/>
              <w:szCs w:val="22"/>
              <w:lang w:eastAsia="en-US"/>
            </w:rPr>
          </w:pPr>
          <w:hyperlink w:anchor="_Toc482697502" w:history="1">
            <w:r w:rsidR="0097276E" w:rsidRPr="004E758F">
              <w:rPr>
                <w:rStyle w:val="Hyperlink"/>
              </w:rPr>
              <w:t>3.</w:t>
            </w:r>
            <w:r w:rsidR="0097276E">
              <w:rPr>
                <w:rFonts w:eastAsiaTheme="minorEastAsia"/>
                <w:color w:val="auto"/>
                <w:kern w:val="0"/>
                <w:szCs w:val="22"/>
                <w:lang w:eastAsia="en-US"/>
              </w:rPr>
              <w:tab/>
            </w:r>
            <w:r w:rsidR="0097276E" w:rsidRPr="004E758F">
              <w:rPr>
                <w:rStyle w:val="Hyperlink"/>
              </w:rPr>
              <w:t>System architecture diagram</w:t>
            </w:r>
            <w:r w:rsidR="0097276E">
              <w:rPr>
                <w:webHidden/>
              </w:rPr>
              <w:tab/>
            </w:r>
            <w:r w:rsidR="0097276E">
              <w:rPr>
                <w:webHidden/>
              </w:rPr>
              <w:fldChar w:fldCharType="begin"/>
            </w:r>
            <w:r w:rsidR="0097276E">
              <w:rPr>
                <w:webHidden/>
              </w:rPr>
              <w:instrText xml:space="preserve"> PAGEREF _Toc482697502 \h </w:instrText>
            </w:r>
            <w:r w:rsidR="0097276E">
              <w:rPr>
                <w:webHidden/>
              </w:rPr>
            </w:r>
            <w:r w:rsidR="0097276E">
              <w:rPr>
                <w:webHidden/>
              </w:rPr>
              <w:fldChar w:fldCharType="separate"/>
            </w:r>
            <w:r w:rsidR="0097276E">
              <w:rPr>
                <w:webHidden/>
              </w:rPr>
              <w:t>6</w:t>
            </w:r>
            <w:r w:rsidR="0097276E">
              <w:rPr>
                <w:webHidden/>
              </w:rPr>
              <w:fldChar w:fldCharType="end"/>
            </w:r>
          </w:hyperlink>
        </w:p>
        <w:p w14:paraId="6A03FDAE" w14:textId="77777777" w:rsidR="0097276E" w:rsidRDefault="005E613E">
          <w:pPr>
            <w:pStyle w:val="TOC1"/>
            <w:tabs>
              <w:tab w:val="left" w:pos="440"/>
            </w:tabs>
            <w:rPr>
              <w:rFonts w:eastAsiaTheme="minorEastAsia"/>
              <w:color w:val="auto"/>
              <w:kern w:val="0"/>
              <w:szCs w:val="22"/>
              <w:lang w:eastAsia="en-US"/>
            </w:rPr>
          </w:pPr>
          <w:hyperlink w:anchor="_Toc482697503" w:history="1">
            <w:r w:rsidR="0097276E" w:rsidRPr="004E758F">
              <w:rPr>
                <w:rStyle w:val="Hyperlink"/>
              </w:rPr>
              <w:t>4.</w:t>
            </w:r>
            <w:r w:rsidR="0097276E">
              <w:rPr>
                <w:rFonts w:eastAsiaTheme="minorEastAsia"/>
                <w:color w:val="auto"/>
                <w:kern w:val="0"/>
                <w:szCs w:val="22"/>
                <w:lang w:eastAsia="en-US"/>
              </w:rPr>
              <w:tab/>
            </w:r>
            <w:r w:rsidR="0097276E" w:rsidRPr="004E758F">
              <w:rPr>
                <w:rStyle w:val="Hyperlink"/>
              </w:rPr>
              <w:t>UML diagrams</w:t>
            </w:r>
            <w:r w:rsidR="0097276E">
              <w:rPr>
                <w:webHidden/>
              </w:rPr>
              <w:tab/>
            </w:r>
            <w:r w:rsidR="0097276E">
              <w:rPr>
                <w:webHidden/>
              </w:rPr>
              <w:fldChar w:fldCharType="begin"/>
            </w:r>
            <w:r w:rsidR="0097276E">
              <w:rPr>
                <w:webHidden/>
              </w:rPr>
              <w:instrText xml:space="preserve"> PAGEREF _Toc482697503 \h </w:instrText>
            </w:r>
            <w:r w:rsidR="0097276E">
              <w:rPr>
                <w:webHidden/>
              </w:rPr>
            </w:r>
            <w:r w:rsidR="0097276E">
              <w:rPr>
                <w:webHidden/>
              </w:rPr>
              <w:fldChar w:fldCharType="separate"/>
            </w:r>
            <w:r w:rsidR="0097276E">
              <w:rPr>
                <w:webHidden/>
              </w:rPr>
              <w:t>7</w:t>
            </w:r>
            <w:r w:rsidR="0097276E">
              <w:rPr>
                <w:webHidden/>
              </w:rPr>
              <w:fldChar w:fldCharType="end"/>
            </w:r>
          </w:hyperlink>
        </w:p>
        <w:p w14:paraId="3627E629" w14:textId="77777777" w:rsidR="0097276E" w:rsidRDefault="005E613E">
          <w:pPr>
            <w:pStyle w:val="TOC2"/>
            <w:tabs>
              <w:tab w:val="left" w:pos="880"/>
              <w:tab w:val="right" w:leader="underscore" w:pos="8787"/>
            </w:tabs>
            <w:rPr>
              <w:rFonts w:eastAsiaTheme="minorEastAsia"/>
              <w:noProof/>
              <w:color w:val="auto"/>
              <w:kern w:val="0"/>
              <w:sz w:val="22"/>
              <w:szCs w:val="22"/>
              <w:lang w:eastAsia="en-US"/>
            </w:rPr>
          </w:pPr>
          <w:hyperlink w:anchor="_Toc482697504" w:history="1">
            <w:r w:rsidR="0097276E" w:rsidRPr="004E758F">
              <w:rPr>
                <w:rStyle w:val="Hyperlink"/>
                <w:noProof/>
              </w:rPr>
              <w:t>4.1.</w:t>
            </w:r>
            <w:r w:rsidR="0097276E">
              <w:rPr>
                <w:rFonts w:eastAsiaTheme="minorEastAsia"/>
                <w:noProof/>
                <w:color w:val="auto"/>
                <w:kern w:val="0"/>
                <w:sz w:val="22"/>
                <w:szCs w:val="22"/>
                <w:lang w:eastAsia="en-US"/>
              </w:rPr>
              <w:tab/>
            </w:r>
            <w:r w:rsidR="0097276E" w:rsidRPr="004E758F">
              <w:rPr>
                <w:rStyle w:val="Hyperlink"/>
                <w:noProof/>
              </w:rPr>
              <w:t>User case for administrators</w:t>
            </w:r>
            <w:r w:rsidR="0097276E">
              <w:rPr>
                <w:noProof/>
                <w:webHidden/>
              </w:rPr>
              <w:tab/>
            </w:r>
            <w:r w:rsidR="0097276E">
              <w:rPr>
                <w:noProof/>
                <w:webHidden/>
              </w:rPr>
              <w:fldChar w:fldCharType="begin"/>
            </w:r>
            <w:r w:rsidR="0097276E">
              <w:rPr>
                <w:noProof/>
                <w:webHidden/>
              </w:rPr>
              <w:instrText xml:space="preserve"> PAGEREF _Toc482697504 \h </w:instrText>
            </w:r>
            <w:r w:rsidR="0097276E">
              <w:rPr>
                <w:noProof/>
                <w:webHidden/>
              </w:rPr>
            </w:r>
            <w:r w:rsidR="0097276E">
              <w:rPr>
                <w:noProof/>
                <w:webHidden/>
              </w:rPr>
              <w:fldChar w:fldCharType="separate"/>
            </w:r>
            <w:r w:rsidR="0097276E">
              <w:rPr>
                <w:noProof/>
                <w:webHidden/>
              </w:rPr>
              <w:t>7</w:t>
            </w:r>
            <w:r w:rsidR="0097276E">
              <w:rPr>
                <w:noProof/>
                <w:webHidden/>
              </w:rPr>
              <w:fldChar w:fldCharType="end"/>
            </w:r>
          </w:hyperlink>
        </w:p>
        <w:p w14:paraId="33B58697" w14:textId="77777777" w:rsidR="0097276E" w:rsidRDefault="005E613E">
          <w:pPr>
            <w:pStyle w:val="TOC2"/>
            <w:tabs>
              <w:tab w:val="left" w:pos="880"/>
              <w:tab w:val="right" w:leader="underscore" w:pos="8787"/>
            </w:tabs>
            <w:rPr>
              <w:rFonts w:eastAsiaTheme="minorEastAsia"/>
              <w:noProof/>
              <w:color w:val="auto"/>
              <w:kern w:val="0"/>
              <w:sz w:val="22"/>
              <w:szCs w:val="22"/>
              <w:lang w:eastAsia="en-US"/>
            </w:rPr>
          </w:pPr>
          <w:hyperlink w:anchor="_Toc482697505" w:history="1">
            <w:r w:rsidR="0097276E" w:rsidRPr="004E758F">
              <w:rPr>
                <w:rStyle w:val="Hyperlink"/>
                <w:noProof/>
              </w:rPr>
              <w:t>4.2.</w:t>
            </w:r>
            <w:r w:rsidR="0097276E">
              <w:rPr>
                <w:rFonts w:eastAsiaTheme="minorEastAsia"/>
                <w:noProof/>
                <w:color w:val="auto"/>
                <w:kern w:val="0"/>
                <w:sz w:val="22"/>
                <w:szCs w:val="22"/>
                <w:lang w:eastAsia="en-US"/>
              </w:rPr>
              <w:tab/>
            </w:r>
            <w:r w:rsidR="0097276E" w:rsidRPr="004E758F">
              <w:rPr>
                <w:rStyle w:val="Hyperlink"/>
                <w:noProof/>
              </w:rPr>
              <w:t>Activity diagram for administrators</w:t>
            </w:r>
            <w:r w:rsidR="0097276E">
              <w:rPr>
                <w:noProof/>
                <w:webHidden/>
              </w:rPr>
              <w:tab/>
            </w:r>
            <w:r w:rsidR="0097276E">
              <w:rPr>
                <w:noProof/>
                <w:webHidden/>
              </w:rPr>
              <w:fldChar w:fldCharType="begin"/>
            </w:r>
            <w:r w:rsidR="0097276E">
              <w:rPr>
                <w:noProof/>
                <w:webHidden/>
              </w:rPr>
              <w:instrText xml:space="preserve"> PAGEREF _Toc482697505 \h </w:instrText>
            </w:r>
            <w:r w:rsidR="0097276E">
              <w:rPr>
                <w:noProof/>
                <w:webHidden/>
              </w:rPr>
            </w:r>
            <w:r w:rsidR="0097276E">
              <w:rPr>
                <w:noProof/>
                <w:webHidden/>
              </w:rPr>
              <w:fldChar w:fldCharType="separate"/>
            </w:r>
            <w:r w:rsidR="0097276E">
              <w:rPr>
                <w:noProof/>
                <w:webHidden/>
              </w:rPr>
              <w:t>8</w:t>
            </w:r>
            <w:r w:rsidR="0097276E">
              <w:rPr>
                <w:noProof/>
                <w:webHidden/>
              </w:rPr>
              <w:fldChar w:fldCharType="end"/>
            </w:r>
          </w:hyperlink>
        </w:p>
        <w:p w14:paraId="55F92493" w14:textId="77777777" w:rsidR="0097276E" w:rsidRDefault="005E613E">
          <w:pPr>
            <w:pStyle w:val="TOC2"/>
            <w:tabs>
              <w:tab w:val="left" w:pos="880"/>
              <w:tab w:val="right" w:leader="underscore" w:pos="8787"/>
            </w:tabs>
            <w:rPr>
              <w:rFonts w:eastAsiaTheme="minorEastAsia"/>
              <w:noProof/>
              <w:color w:val="auto"/>
              <w:kern w:val="0"/>
              <w:sz w:val="22"/>
              <w:szCs w:val="22"/>
              <w:lang w:eastAsia="en-US"/>
            </w:rPr>
          </w:pPr>
          <w:hyperlink w:anchor="_Toc482697506" w:history="1">
            <w:r w:rsidR="0097276E" w:rsidRPr="004E758F">
              <w:rPr>
                <w:rStyle w:val="Hyperlink"/>
                <w:noProof/>
              </w:rPr>
              <w:t>4.3.</w:t>
            </w:r>
            <w:r w:rsidR="0097276E">
              <w:rPr>
                <w:rFonts w:eastAsiaTheme="minorEastAsia"/>
                <w:noProof/>
                <w:color w:val="auto"/>
                <w:kern w:val="0"/>
                <w:sz w:val="22"/>
                <w:szCs w:val="22"/>
                <w:lang w:eastAsia="en-US"/>
              </w:rPr>
              <w:tab/>
            </w:r>
            <w:r w:rsidR="0097276E" w:rsidRPr="004E758F">
              <w:rPr>
                <w:rStyle w:val="Hyperlink"/>
                <w:noProof/>
              </w:rPr>
              <w:t>Sequence diagram for administrators</w:t>
            </w:r>
            <w:r w:rsidR="0097276E">
              <w:rPr>
                <w:noProof/>
                <w:webHidden/>
              </w:rPr>
              <w:tab/>
            </w:r>
            <w:r w:rsidR="0097276E">
              <w:rPr>
                <w:noProof/>
                <w:webHidden/>
              </w:rPr>
              <w:fldChar w:fldCharType="begin"/>
            </w:r>
            <w:r w:rsidR="0097276E">
              <w:rPr>
                <w:noProof/>
                <w:webHidden/>
              </w:rPr>
              <w:instrText xml:space="preserve"> PAGEREF _Toc482697506 \h </w:instrText>
            </w:r>
            <w:r w:rsidR="0097276E">
              <w:rPr>
                <w:noProof/>
                <w:webHidden/>
              </w:rPr>
            </w:r>
            <w:r w:rsidR="0097276E">
              <w:rPr>
                <w:noProof/>
                <w:webHidden/>
              </w:rPr>
              <w:fldChar w:fldCharType="separate"/>
            </w:r>
            <w:r w:rsidR="0097276E">
              <w:rPr>
                <w:noProof/>
                <w:webHidden/>
              </w:rPr>
              <w:t>10</w:t>
            </w:r>
            <w:r w:rsidR="0097276E">
              <w:rPr>
                <w:noProof/>
                <w:webHidden/>
              </w:rPr>
              <w:fldChar w:fldCharType="end"/>
            </w:r>
          </w:hyperlink>
        </w:p>
        <w:p w14:paraId="51FCED73" w14:textId="77777777" w:rsidR="0097276E" w:rsidRDefault="005E613E">
          <w:pPr>
            <w:pStyle w:val="TOC2"/>
            <w:tabs>
              <w:tab w:val="left" w:pos="880"/>
              <w:tab w:val="right" w:leader="underscore" w:pos="8787"/>
            </w:tabs>
            <w:rPr>
              <w:rFonts w:eastAsiaTheme="minorEastAsia"/>
              <w:noProof/>
              <w:color w:val="auto"/>
              <w:kern w:val="0"/>
              <w:sz w:val="22"/>
              <w:szCs w:val="22"/>
              <w:lang w:eastAsia="en-US"/>
            </w:rPr>
          </w:pPr>
          <w:hyperlink w:anchor="_Toc482697507" w:history="1">
            <w:r w:rsidR="0097276E" w:rsidRPr="004E758F">
              <w:rPr>
                <w:rStyle w:val="Hyperlink"/>
                <w:noProof/>
              </w:rPr>
              <w:t>4.4.</w:t>
            </w:r>
            <w:r w:rsidR="0097276E">
              <w:rPr>
                <w:rFonts w:eastAsiaTheme="minorEastAsia"/>
                <w:noProof/>
                <w:color w:val="auto"/>
                <w:kern w:val="0"/>
                <w:sz w:val="22"/>
                <w:szCs w:val="22"/>
                <w:lang w:eastAsia="en-US"/>
              </w:rPr>
              <w:tab/>
            </w:r>
            <w:r w:rsidR="0097276E" w:rsidRPr="004E758F">
              <w:rPr>
                <w:rStyle w:val="Hyperlink"/>
                <w:noProof/>
              </w:rPr>
              <w:t>Use case for testers</w:t>
            </w:r>
            <w:r w:rsidR="0097276E">
              <w:rPr>
                <w:noProof/>
                <w:webHidden/>
              </w:rPr>
              <w:tab/>
            </w:r>
            <w:r w:rsidR="0097276E">
              <w:rPr>
                <w:noProof/>
                <w:webHidden/>
              </w:rPr>
              <w:fldChar w:fldCharType="begin"/>
            </w:r>
            <w:r w:rsidR="0097276E">
              <w:rPr>
                <w:noProof/>
                <w:webHidden/>
              </w:rPr>
              <w:instrText xml:space="preserve"> PAGEREF _Toc482697507 \h </w:instrText>
            </w:r>
            <w:r w:rsidR="0097276E">
              <w:rPr>
                <w:noProof/>
                <w:webHidden/>
              </w:rPr>
            </w:r>
            <w:r w:rsidR="0097276E">
              <w:rPr>
                <w:noProof/>
                <w:webHidden/>
              </w:rPr>
              <w:fldChar w:fldCharType="separate"/>
            </w:r>
            <w:r w:rsidR="0097276E">
              <w:rPr>
                <w:noProof/>
                <w:webHidden/>
              </w:rPr>
              <w:t>11</w:t>
            </w:r>
            <w:r w:rsidR="0097276E">
              <w:rPr>
                <w:noProof/>
                <w:webHidden/>
              </w:rPr>
              <w:fldChar w:fldCharType="end"/>
            </w:r>
          </w:hyperlink>
        </w:p>
        <w:p w14:paraId="6F2E2AA5" w14:textId="77777777" w:rsidR="0097276E" w:rsidRDefault="005E613E">
          <w:pPr>
            <w:pStyle w:val="TOC2"/>
            <w:tabs>
              <w:tab w:val="left" w:pos="880"/>
              <w:tab w:val="right" w:leader="underscore" w:pos="8787"/>
            </w:tabs>
            <w:rPr>
              <w:rFonts w:eastAsiaTheme="minorEastAsia"/>
              <w:noProof/>
              <w:color w:val="auto"/>
              <w:kern w:val="0"/>
              <w:sz w:val="22"/>
              <w:szCs w:val="22"/>
              <w:lang w:eastAsia="en-US"/>
            </w:rPr>
          </w:pPr>
          <w:hyperlink w:anchor="_Toc482697508" w:history="1">
            <w:r w:rsidR="0097276E" w:rsidRPr="004E758F">
              <w:rPr>
                <w:rStyle w:val="Hyperlink"/>
                <w:noProof/>
              </w:rPr>
              <w:t>4.5.</w:t>
            </w:r>
            <w:r w:rsidR="0097276E">
              <w:rPr>
                <w:rFonts w:eastAsiaTheme="minorEastAsia"/>
                <w:noProof/>
                <w:color w:val="auto"/>
                <w:kern w:val="0"/>
                <w:sz w:val="22"/>
                <w:szCs w:val="22"/>
                <w:lang w:eastAsia="en-US"/>
              </w:rPr>
              <w:tab/>
            </w:r>
            <w:r w:rsidR="0097276E" w:rsidRPr="004E758F">
              <w:rPr>
                <w:rStyle w:val="Hyperlink"/>
                <w:noProof/>
              </w:rPr>
              <w:t>Activity diagram for testers</w:t>
            </w:r>
            <w:r w:rsidR="0097276E">
              <w:rPr>
                <w:noProof/>
                <w:webHidden/>
              </w:rPr>
              <w:tab/>
            </w:r>
            <w:r w:rsidR="0097276E">
              <w:rPr>
                <w:noProof/>
                <w:webHidden/>
              </w:rPr>
              <w:fldChar w:fldCharType="begin"/>
            </w:r>
            <w:r w:rsidR="0097276E">
              <w:rPr>
                <w:noProof/>
                <w:webHidden/>
              </w:rPr>
              <w:instrText xml:space="preserve"> PAGEREF _Toc482697508 \h </w:instrText>
            </w:r>
            <w:r w:rsidR="0097276E">
              <w:rPr>
                <w:noProof/>
                <w:webHidden/>
              </w:rPr>
            </w:r>
            <w:r w:rsidR="0097276E">
              <w:rPr>
                <w:noProof/>
                <w:webHidden/>
              </w:rPr>
              <w:fldChar w:fldCharType="separate"/>
            </w:r>
            <w:r w:rsidR="0097276E">
              <w:rPr>
                <w:noProof/>
                <w:webHidden/>
              </w:rPr>
              <w:t>12</w:t>
            </w:r>
            <w:r w:rsidR="0097276E">
              <w:rPr>
                <w:noProof/>
                <w:webHidden/>
              </w:rPr>
              <w:fldChar w:fldCharType="end"/>
            </w:r>
          </w:hyperlink>
        </w:p>
        <w:p w14:paraId="5926DBEC" w14:textId="77777777" w:rsidR="0097276E" w:rsidRDefault="005E613E">
          <w:pPr>
            <w:pStyle w:val="TOC2"/>
            <w:tabs>
              <w:tab w:val="left" w:pos="880"/>
              <w:tab w:val="right" w:leader="underscore" w:pos="8787"/>
            </w:tabs>
            <w:rPr>
              <w:rFonts w:eastAsiaTheme="minorEastAsia"/>
              <w:noProof/>
              <w:color w:val="auto"/>
              <w:kern w:val="0"/>
              <w:sz w:val="22"/>
              <w:szCs w:val="22"/>
              <w:lang w:eastAsia="en-US"/>
            </w:rPr>
          </w:pPr>
          <w:hyperlink w:anchor="_Toc482697509" w:history="1">
            <w:r w:rsidR="0097276E" w:rsidRPr="004E758F">
              <w:rPr>
                <w:rStyle w:val="Hyperlink"/>
                <w:noProof/>
              </w:rPr>
              <w:t>4.6.</w:t>
            </w:r>
            <w:r w:rsidR="0097276E">
              <w:rPr>
                <w:rFonts w:eastAsiaTheme="minorEastAsia"/>
                <w:noProof/>
                <w:color w:val="auto"/>
                <w:kern w:val="0"/>
                <w:sz w:val="22"/>
                <w:szCs w:val="22"/>
                <w:lang w:eastAsia="en-US"/>
              </w:rPr>
              <w:tab/>
            </w:r>
            <w:r w:rsidR="0097276E" w:rsidRPr="004E758F">
              <w:rPr>
                <w:rStyle w:val="Hyperlink"/>
                <w:noProof/>
              </w:rPr>
              <w:t>Sequence diagram for testers</w:t>
            </w:r>
            <w:r w:rsidR="0097276E">
              <w:rPr>
                <w:noProof/>
                <w:webHidden/>
              </w:rPr>
              <w:tab/>
            </w:r>
            <w:r w:rsidR="0097276E">
              <w:rPr>
                <w:noProof/>
                <w:webHidden/>
              </w:rPr>
              <w:fldChar w:fldCharType="begin"/>
            </w:r>
            <w:r w:rsidR="0097276E">
              <w:rPr>
                <w:noProof/>
                <w:webHidden/>
              </w:rPr>
              <w:instrText xml:space="preserve"> PAGEREF _Toc482697509 \h </w:instrText>
            </w:r>
            <w:r w:rsidR="0097276E">
              <w:rPr>
                <w:noProof/>
                <w:webHidden/>
              </w:rPr>
            </w:r>
            <w:r w:rsidR="0097276E">
              <w:rPr>
                <w:noProof/>
                <w:webHidden/>
              </w:rPr>
              <w:fldChar w:fldCharType="separate"/>
            </w:r>
            <w:r w:rsidR="0097276E">
              <w:rPr>
                <w:noProof/>
                <w:webHidden/>
              </w:rPr>
              <w:t>16</w:t>
            </w:r>
            <w:r w:rsidR="0097276E">
              <w:rPr>
                <w:noProof/>
                <w:webHidden/>
              </w:rPr>
              <w:fldChar w:fldCharType="end"/>
            </w:r>
          </w:hyperlink>
        </w:p>
        <w:p w14:paraId="42CFE0CC" w14:textId="77777777" w:rsidR="0097276E" w:rsidRDefault="005E613E">
          <w:pPr>
            <w:pStyle w:val="TOC1"/>
            <w:tabs>
              <w:tab w:val="left" w:pos="440"/>
            </w:tabs>
            <w:rPr>
              <w:rFonts w:eastAsiaTheme="minorEastAsia"/>
              <w:color w:val="auto"/>
              <w:kern w:val="0"/>
              <w:szCs w:val="22"/>
              <w:lang w:eastAsia="en-US"/>
            </w:rPr>
          </w:pPr>
          <w:hyperlink w:anchor="_Toc482697510" w:history="1">
            <w:r w:rsidR="0097276E" w:rsidRPr="004E758F">
              <w:rPr>
                <w:rStyle w:val="Hyperlink"/>
              </w:rPr>
              <w:t>5.</w:t>
            </w:r>
            <w:r w:rsidR="0097276E">
              <w:rPr>
                <w:rFonts w:eastAsiaTheme="minorEastAsia"/>
                <w:color w:val="auto"/>
                <w:kern w:val="0"/>
                <w:szCs w:val="22"/>
                <w:lang w:eastAsia="en-US"/>
              </w:rPr>
              <w:tab/>
            </w:r>
            <w:r w:rsidR="0097276E" w:rsidRPr="004E758F">
              <w:rPr>
                <w:rStyle w:val="Hyperlink"/>
              </w:rPr>
              <w:t>System design</w:t>
            </w:r>
            <w:r w:rsidR="0097276E">
              <w:rPr>
                <w:webHidden/>
              </w:rPr>
              <w:tab/>
            </w:r>
            <w:r w:rsidR="0097276E">
              <w:rPr>
                <w:webHidden/>
              </w:rPr>
              <w:fldChar w:fldCharType="begin"/>
            </w:r>
            <w:r w:rsidR="0097276E">
              <w:rPr>
                <w:webHidden/>
              </w:rPr>
              <w:instrText xml:space="preserve"> PAGEREF _Toc482697510 \h </w:instrText>
            </w:r>
            <w:r w:rsidR="0097276E">
              <w:rPr>
                <w:webHidden/>
              </w:rPr>
            </w:r>
            <w:r w:rsidR="0097276E">
              <w:rPr>
                <w:webHidden/>
              </w:rPr>
              <w:fldChar w:fldCharType="separate"/>
            </w:r>
            <w:r w:rsidR="0097276E">
              <w:rPr>
                <w:webHidden/>
              </w:rPr>
              <w:t>17</w:t>
            </w:r>
            <w:r w:rsidR="0097276E">
              <w:rPr>
                <w:webHidden/>
              </w:rPr>
              <w:fldChar w:fldCharType="end"/>
            </w:r>
          </w:hyperlink>
        </w:p>
        <w:p w14:paraId="3BEFD9D0" w14:textId="77777777" w:rsidR="0097276E" w:rsidRDefault="005E613E">
          <w:pPr>
            <w:pStyle w:val="TOC2"/>
            <w:tabs>
              <w:tab w:val="left" w:pos="880"/>
              <w:tab w:val="right" w:leader="underscore" w:pos="8787"/>
            </w:tabs>
            <w:rPr>
              <w:rFonts w:eastAsiaTheme="minorEastAsia"/>
              <w:noProof/>
              <w:color w:val="auto"/>
              <w:kern w:val="0"/>
              <w:sz w:val="22"/>
              <w:szCs w:val="22"/>
              <w:lang w:eastAsia="en-US"/>
            </w:rPr>
          </w:pPr>
          <w:hyperlink w:anchor="_Toc482697511" w:history="1">
            <w:r w:rsidR="0097276E" w:rsidRPr="004E758F">
              <w:rPr>
                <w:rStyle w:val="Hyperlink"/>
                <w:noProof/>
              </w:rPr>
              <w:t>5.1.</w:t>
            </w:r>
            <w:r w:rsidR="0097276E">
              <w:rPr>
                <w:rFonts w:eastAsiaTheme="minorEastAsia"/>
                <w:noProof/>
                <w:color w:val="auto"/>
                <w:kern w:val="0"/>
                <w:sz w:val="22"/>
                <w:szCs w:val="22"/>
                <w:lang w:eastAsia="en-US"/>
              </w:rPr>
              <w:tab/>
            </w:r>
            <w:r w:rsidR="0097276E" w:rsidRPr="004E758F">
              <w:rPr>
                <w:rStyle w:val="Hyperlink"/>
                <w:noProof/>
              </w:rPr>
              <w:t>Database schema</w:t>
            </w:r>
            <w:r w:rsidR="0097276E">
              <w:rPr>
                <w:noProof/>
                <w:webHidden/>
              </w:rPr>
              <w:tab/>
            </w:r>
            <w:r w:rsidR="0097276E">
              <w:rPr>
                <w:noProof/>
                <w:webHidden/>
              </w:rPr>
              <w:fldChar w:fldCharType="begin"/>
            </w:r>
            <w:r w:rsidR="0097276E">
              <w:rPr>
                <w:noProof/>
                <w:webHidden/>
              </w:rPr>
              <w:instrText xml:space="preserve"> PAGEREF _Toc482697511 \h </w:instrText>
            </w:r>
            <w:r w:rsidR="0097276E">
              <w:rPr>
                <w:noProof/>
                <w:webHidden/>
              </w:rPr>
            </w:r>
            <w:r w:rsidR="0097276E">
              <w:rPr>
                <w:noProof/>
                <w:webHidden/>
              </w:rPr>
              <w:fldChar w:fldCharType="separate"/>
            </w:r>
            <w:r w:rsidR="0097276E">
              <w:rPr>
                <w:noProof/>
                <w:webHidden/>
              </w:rPr>
              <w:t>17</w:t>
            </w:r>
            <w:r w:rsidR="0097276E">
              <w:rPr>
                <w:noProof/>
                <w:webHidden/>
              </w:rPr>
              <w:fldChar w:fldCharType="end"/>
            </w:r>
          </w:hyperlink>
        </w:p>
        <w:p w14:paraId="7B83C305" w14:textId="77777777" w:rsidR="0097276E" w:rsidRDefault="005E613E">
          <w:pPr>
            <w:pStyle w:val="TOC2"/>
            <w:tabs>
              <w:tab w:val="left" w:pos="880"/>
              <w:tab w:val="right" w:leader="underscore" w:pos="8787"/>
            </w:tabs>
            <w:rPr>
              <w:rFonts w:eastAsiaTheme="minorEastAsia"/>
              <w:noProof/>
              <w:color w:val="auto"/>
              <w:kern w:val="0"/>
              <w:sz w:val="22"/>
              <w:szCs w:val="22"/>
              <w:lang w:eastAsia="en-US"/>
            </w:rPr>
          </w:pPr>
          <w:hyperlink w:anchor="_Toc482697512" w:history="1">
            <w:r w:rsidR="0097276E" w:rsidRPr="004E758F">
              <w:rPr>
                <w:rStyle w:val="Hyperlink"/>
                <w:noProof/>
              </w:rPr>
              <w:t>5.2.</w:t>
            </w:r>
            <w:r w:rsidR="0097276E">
              <w:rPr>
                <w:rFonts w:eastAsiaTheme="minorEastAsia"/>
                <w:noProof/>
                <w:color w:val="auto"/>
                <w:kern w:val="0"/>
                <w:sz w:val="22"/>
                <w:szCs w:val="22"/>
                <w:lang w:eastAsia="en-US"/>
              </w:rPr>
              <w:tab/>
            </w:r>
            <w:r w:rsidR="0097276E" w:rsidRPr="004E758F">
              <w:rPr>
                <w:rStyle w:val="Hyperlink"/>
                <w:noProof/>
              </w:rPr>
              <w:t>Dashboard sitemap</w:t>
            </w:r>
            <w:r w:rsidR="0097276E">
              <w:rPr>
                <w:noProof/>
                <w:webHidden/>
              </w:rPr>
              <w:tab/>
            </w:r>
            <w:r w:rsidR="0097276E">
              <w:rPr>
                <w:noProof/>
                <w:webHidden/>
              </w:rPr>
              <w:fldChar w:fldCharType="begin"/>
            </w:r>
            <w:r w:rsidR="0097276E">
              <w:rPr>
                <w:noProof/>
                <w:webHidden/>
              </w:rPr>
              <w:instrText xml:space="preserve"> PAGEREF _Toc482697512 \h </w:instrText>
            </w:r>
            <w:r w:rsidR="0097276E">
              <w:rPr>
                <w:noProof/>
                <w:webHidden/>
              </w:rPr>
            </w:r>
            <w:r w:rsidR="0097276E">
              <w:rPr>
                <w:noProof/>
                <w:webHidden/>
              </w:rPr>
              <w:fldChar w:fldCharType="separate"/>
            </w:r>
            <w:r w:rsidR="0097276E">
              <w:rPr>
                <w:noProof/>
                <w:webHidden/>
              </w:rPr>
              <w:t>18</w:t>
            </w:r>
            <w:r w:rsidR="0097276E">
              <w:rPr>
                <w:noProof/>
                <w:webHidden/>
              </w:rPr>
              <w:fldChar w:fldCharType="end"/>
            </w:r>
          </w:hyperlink>
        </w:p>
        <w:p w14:paraId="1012F20E" w14:textId="77777777" w:rsidR="00554EF2" w:rsidRDefault="00554EF2">
          <w:r>
            <w:rPr>
              <w:b/>
              <w:bCs/>
              <w:noProof/>
            </w:rPr>
            <w:fldChar w:fldCharType="end"/>
          </w:r>
        </w:p>
      </w:sdtContent>
    </w:sdt>
    <w:p w14:paraId="1012F20F" w14:textId="77777777" w:rsidR="00216A9A" w:rsidRDefault="00216A9A"/>
    <w:p w14:paraId="1012F210" w14:textId="77777777" w:rsidR="0016089A" w:rsidRDefault="0016089A"/>
    <w:p w14:paraId="1012F211" w14:textId="77777777" w:rsidR="0016089A" w:rsidRDefault="0016089A"/>
    <w:p w14:paraId="1012F212" w14:textId="77777777" w:rsidR="0016089A" w:rsidRDefault="0016089A"/>
    <w:p w14:paraId="1012F213" w14:textId="77777777" w:rsidR="0016089A" w:rsidRDefault="0016089A"/>
    <w:p w14:paraId="1012F214" w14:textId="77777777" w:rsidR="0016089A" w:rsidRDefault="0016089A"/>
    <w:p w14:paraId="1012F215" w14:textId="77777777" w:rsidR="0016089A" w:rsidRDefault="0016089A"/>
    <w:p w14:paraId="1012F216" w14:textId="77777777" w:rsidR="0016089A" w:rsidRDefault="0016089A"/>
    <w:p w14:paraId="1012F217" w14:textId="77777777" w:rsidR="0016089A" w:rsidRDefault="0016089A"/>
    <w:p w14:paraId="1012F218" w14:textId="77777777" w:rsidR="0016089A" w:rsidRDefault="0016089A">
      <w:pPr>
        <w:sectPr w:rsidR="0016089A" w:rsidSect="004E6D21">
          <w:headerReference w:type="default" r:id="rId14"/>
          <w:headerReference w:type="first" r:id="rId15"/>
          <w:pgSz w:w="11907" w:h="16839" w:code="9"/>
          <w:pgMar w:top="2520" w:right="1555" w:bottom="1800" w:left="1555" w:header="720" w:footer="576" w:gutter="0"/>
          <w:pgNumType w:start="0"/>
          <w:cols w:space="720"/>
          <w:titlePg/>
          <w:docGrid w:linePitch="360"/>
        </w:sectPr>
      </w:pPr>
    </w:p>
    <w:p w14:paraId="1012F219" w14:textId="42BB1A9F" w:rsidR="00216A9A" w:rsidRDefault="000A4995" w:rsidP="007741DB">
      <w:pPr>
        <w:pStyle w:val="Heading1"/>
      </w:pPr>
      <w:bookmarkStart w:id="0" w:name="_Toc471819400"/>
      <w:bookmarkStart w:id="1" w:name="_Toc471819560"/>
      <w:bookmarkStart w:id="2" w:name="_Toc471819918"/>
      <w:bookmarkStart w:id="3" w:name="_Toc482697494"/>
      <w:r>
        <w:t>Introduction</w:t>
      </w:r>
      <w:bookmarkEnd w:id="0"/>
      <w:bookmarkEnd w:id="1"/>
      <w:bookmarkEnd w:id="2"/>
      <w:bookmarkEnd w:id="3"/>
    </w:p>
    <w:p w14:paraId="7215C1E5" w14:textId="77F3591B" w:rsidR="00C842EA" w:rsidRDefault="00C842EA" w:rsidP="00C842EA">
      <w:r>
        <w:t>The objective of Performance Testing Dashboard for the RBVH’s Validation Team is to create an integrated system for managing and executing performance test cases using Jmeter as the test engine.</w:t>
      </w:r>
    </w:p>
    <w:p w14:paraId="7C4ED94D" w14:textId="462B68AA" w:rsidR="00C842EA" w:rsidRPr="00C842EA" w:rsidRDefault="00C842EA" w:rsidP="00C842EA">
      <w:r>
        <w:t>Performance Testing Dashboard is a web-based solution for testers to manage and keep track of test resul</w:t>
      </w:r>
      <w:r w:rsidR="00A15599">
        <w:t>ts and scripts. It is also a management tool for all testers to handle report and share to customers.</w:t>
      </w:r>
    </w:p>
    <w:p w14:paraId="574ACBBE" w14:textId="3BFD44AE" w:rsidR="00C842EA" w:rsidRDefault="00A15599" w:rsidP="00A15599">
      <w:pPr>
        <w:spacing w:line="360" w:lineRule="auto"/>
      </w:pPr>
      <w:r>
        <w:t>Therefore, the objectives of this project are as follows</w:t>
      </w:r>
      <w:r w:rsidR="005559F1">
        <w:t>:</w:t>
      </w:r>
    </w:p>
    <w:p w14:paraId="48DB7644" w14:textId="77777777" w:rsidR="005E613E" w:rsidRDefault="005E613E" w:rsidP="005E613E">
      <w:pPr>
        <w:pStyle w:val="ListParagraph"/>
        <w:numPr>
          <w:ilvl w:val="0"/>
          <w:numId w:val="27"/>
        </w:numPr>
        <w:spacing w:before="0" w:line="360" w:lineRule="auto"/>
      </w:pPr>
      <w:bookmarkStart w:id="4" w:name="_Toc482697495"/>
      <w:r w:rsidRPr="000414D3">
        <w:rPr>
          <w:b/>
        </w:rPr>
        <w:t>Objective 1:</w:t>
      </w:r>
      <w:r>
        <w:t xml:space="preserve"> The PTD need to have ability to show performance testing result both in offline-mode and in real-time.</w:t>
      </w:r>
    </w:p>
    <w:p w14:paraId="2654FC53" w14:textId="77777777" w:rsidR="005E613E" w:rsidRDefault="005E613E" w:rsidP="005E613E">
      <w:pPr>
        <w:pStyle w:val="ListParagraph"/>
        <w:numPr>
          <w:ilvl w:val="0"/>
          <w:numId w:val="27"/>
        </w:numPr>
        <w:spacing w:before="0" w:line="360" w:lineRule="auto"/>
      </w:pPr>
      <w:r w:rsidRPr="000414D3">
        <w:rPr>
          <w:b/>
        </w:rPr>
        <w:t>Objective 2</w:t>
      </w:r>
      <w:r>
        <w:t>: Have the ability to zoom in and zoom out, show the value at the specific point on graph when test execution is complete.</w:t>
      </w:r>
    </w:p>
    <w:p w14:paraId="2560CC07" w14:textId="77777777" w:rsidR="005E613E" w:rsidRDefault="005E613E" w:rsidP="005E613E">
      <w:pPr>
        <w:pStyle w:val="ListParagraph"/>
        <w:numPr>
          <w:ilvl w:val="0"/>
          <w:numId w:val="27"/>
        </w:numPr>
        <w:spacing w:before="0" w:line="360" w:lineRule="auto"/>
      </w:pPr>
      <w:r w:rsidRPr="000414D3">
        <w:rPr>
          <w:b/>
        </w:rPr>
        <w:t>Objective 3:</w:t>
      </w:r>
      <w:r>
        <w:t xml:space="preserve"> Need to be able to manage the Report. Have some features such as report comparison, report export, etc.</w:t>
      </w:r>
    </w:p>
    <w:p w14:paraId="0D7FF426" w14:textId="77777777" w:rsidR="005E613E" w:rsidRDefault="005E613E" w:rsidP="005E613E">
      <w:pPr>
        <w:pStyle w:val="ListParagraph"/>
        <w:numPr>
          <w:ilvl w:val="0"/>
          <w:numId w:val="27"/>
        </w:numPr>
        <w:spacing w:before="0" w:line="360" w:lineRule="auto"/>
      </w:pPr>
      <w:r w:rsidRPr="000414D3">
        <w:rPr>
          <w:b/>
        </w:rPr>
        <w:t>Objective 4:</w:t>
      </w:r>
      <w:r>
        <w:t xml:space="preserve"> Need a user management which can be linked with Bosch user and also able to create new user.</w:t>
      </w:r>
    </w:p>
    <w:p w14:paraId="00C613D9" w14:textId="77777777" w:rsidR="005E613E" w:rsidRDefault="005E613E" w:rsidP="005E613E">
      <w:pPr>
        <w:pStyle w:val="ListParagraph"/>
        <w:numPr>
          <w:ilvl w:val="0"/>
          <w:numId w:val="27"/>
        </w:numPr>
        <w:spacing w:before="0" w:line="360" w:lineRule="auto"/>
      </w:pPr>
      <w:r w:rsidRPr="000414D3">
        <w:rPr>
          <w:b/>
        </w:rPr>
        <w:t>Objective 5:</w:t>
      </w:r>
      <w:r>
        <w:t xml:space="preserve"> Need a Script management which use to manage performance script. It also need a File Uploader where user can upload their Script. </w:t>
      </w:r>
    </w:p>
    <w:p w14:paraId="49F42E98" w14:textId="77777777" w:rsidR="005E613E" w:rsidRDefault="005E613E" w:rsidP="005E613E">
      <w:pPr>
        <w:pStyle w:val="ListParagraph"/>
        <w:numPr>
          <w:ilvl w:val="0"/>
          <w:numId w:val="27"/>
        </w:numPr>
        <w:spacing w:before="0" w:line="360" w:lineRule="auto"/>
      </w:pPr>
      <w:r w:rsidRPr="000414D3">
        <w:rPr>
          <w:b/>
        </w:rPr>
        <w:t>Objective 6:</w:t>
      </w:r>
      <w:r>
        <w:t xml:space="preserve"> The P.T.D also require an automation system to co-operate with. This automation system will have ability to automate run performance test from the Jmx script which user can upload from dashboard. It also have ability to automate collect performance testing report, depending on the requirement of the customer then it automate send the result back to the customer when test execution is complete.</w:t>
      </w:r>
    </w:p>
    <w:p w14:paraId="2F822E5B" w14:textId="07ED6B95" w:rsidR="007D21A5" w:rsidRDefault="007D21A5" w:rsidP="00A61BA3">
      <w:pPr>
        <w:pStyle w:val="Heading2"/>
      </w:pPr>
      <w:bookmarkStart w:id="5" w:name="_GoBack"/>
      <w:bookmarkEnd w:id="5"/>
      <w:r>
        <w:t>About Apache Jmeter</w:t>
      </w:r>
      <w:bookmarkEnd w:id="4"/>
    </w:p>
    <w:p w14:paraId="3039232A" w14:textId="7B626BB4" w:rsidR="007D21A5" w:rsidRDefault="007D21A5" w:rsidP="007D21A5">
      <w:pPr>
        <w:spacing w:line="360" w:lineRule="auto"/>
      </w:pPr>
      <w:r>
        <w:t xml:space="preserve">Jmeter is a desktop application used for measuring and analyzing the performance of various services focusing on web applications. </w:t>
      </w:r>
      <w:r w:rsidR="00800FA5">
        <w:t xml:space="preserve">Jmeter is developed and maintained by Apache Software Foundation, a non-profit organization. Jmeter is provided as an open-source application with large supporting community. </w:t>
      </w:r>
    </w:p>
    <w:p w14:paraId="00891D11" w14:textId="77777777" w:rsidR="00800FA5" w:rsidRDefault="00800FA5" w:rsidP="003A109C">
      <w:pPr>
        <w:keepNext/>
        <w:spacing w:line="360" w:lineRule="auto"/>
        <w:jc w:val="center"/>
      </w:pPr>
      <w:r>
        <w:rPr>
          <w:noProof/>
          <w:lang w:eastAsia="en-US"/>
        </w:rPr>
        <w:drawing>
          <wp:inline distT="0" distB="0" distL="0" distR="0" wp14:anchorId="74BDCACB" wp14:editId="14E129C3">
            <wp:extent cx="5054600" cy="3159124"/>
            <wp:effectExtent l="0" t="0" r="0" b="3810"/>
            <wp:docPr id="9" name="Picture 9" descr="http://wordpress.transentia.com.au/wordpress/wp-content/uploads/2008/12/jmete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ordpress.transentia.com.au/wordpress/wp-content/uploads/2008/12/jmeter-grap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80" cy="3161111"/>
                    </a:xfrm>
                    <a:prstGeom prst="rect">
                      <a:avLst/>
                    </a:prstGeom>
                    <a:noFill/>
                    <a:ln>
                      <a:noFill/>
                    </a:ln>
                  </pic:spPr>
                </pic:pic>
              </a:graphicData>
            </a:graphic>
          </wp:inline>
        </w:drawing>
      </w:r>
    </w:p>
    <w:p w14:paraId="1012F244" w14:textId="3B72E499" w:rsidR="00BC5ADA" w:rsidRDefault="00800FA5" w:rsidP="00800FA5">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1</w:t>
      </w:r>
      <w:r w:rsidR="005E613E">
        <w:rPr>
          <w:noProof/>
        </w:rPr>
        <w:fldChar w:fldCharType="end"/>
      </w:r>
      <w:r>
        <w:t xml:space="preserve"> Jmeter application interface</w:t>
      </w:r>
    </w:p>
    <w:p w14:paraId="1AE5B746" w14:textId="3E53A490" w:rsidR="00800FA5" w:rsidRDefault="00800FA5" w:rsidP="00800FA5">
      <w:pPr>
        <w:pStyle w:val="Heading2"/>
      </w:pPr>
      <w:bookmarkStart w:id="6" w:name="_Toc482697496"/>
      <w:r>
        <w:t>About testing management</w:t>
      </w:r>
      <w:bookmarkEnd w:id="6"/>
    </w:p>
    <w:p w14:paraId="79B4BD10" w14:textId="447D0F1B" w:rsidR="00800FA5" w:rsidRDefault="00800FA5" w:rsidP="00800FA5">
      <w:r>
        <w:t xml:space="preserve">Testing management is an essential process for managing test cases, test results and collaboration among testers of a QC team. It involves using technology to configure and automate testing processes. Testing management </w:t>
      </w:r>
      <w:r w:rsidR="004E6D21">
        <w:t>dashboard</w:t>
      </w:r>
      <w:r>
        <w:t xml:space="preserve"> can help store all the testing script and testing results, and access them easily </w:t>
      </w:r>
      <w:r w:rsidR="004E6D21">
        <w:t>from different locations.</w:t>
      </w:r>
    </w:p>
    <w:p w14:paraId="46EDC99C" w14:textId="3D260E81" w:rsidR="004E6D21" w:rsidRDefault="004E6D21" w:rsidP="004E6D21">
      <w:pPr>
        <w:pStyle w:val="Heading2"/>
      </w:pPr>
      <w:bookmarkStart w:id="7" w:name="_Toc482697497"/>
      <w:r>
        <w:t>Testing management and Jmeter in one</w:t>
      </w:r>
      <w:bookmarkEnd w:id="7"/>
    </w:p>
    <w:p w14:paraId="42E8A8D4" w14:textId="26FFF14B" w:rsidR="004E6D21" w:rsidRDefault="004E6D21" w:rsidP="004E6D21">
      <w:r>
        <w:t>Jmeter is a wide</w:t>
      </w:r>
      <w:r w:rsidR="00143E66">
        <w:t xml:space="preserve">ly used tool for performance testing especially with small and medium-sized projects. People choose Jmeter for its richness of features and for </w:t>
      </w:r>
      <w:r w:rsidR="009D2407">
        <w:t>the various benefits coming with an open source application as opposed to costly commercial solutions. However, Jmeter lacks management features for the test scripts, test results and run history. So, it is hard to manage testing workflow and get an overview of testing status of all test cases.</w:t>
      </w:r>
    </w:p>
    <w:p w14:paraId="59ED5DF3" w14:textId="789368CE" w:rsidR="003A109C" w:rsidRDefault="009A778D" w:rsidP="003A109C">
      <w:pPr>
        <w:keepNext/>
        <w:jc w:val="center"/>
      </w:pPr>
      <w:r>
        <w:rPr>
          <w:noProof/>
          <w:lang w:eastAsia="en-US"/>
        </w:rPr>
        <w:drawing>
          <wp:inline distT="0" distB="0" distL="0" distR="0" wp14:anchorId="4A28AD8F" wp14:editId="1193B2D2">
            <wp:extent cx="4118844" cy="1885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047" cy="1886501"/>
                    </a:xfrm>
                    <a:prstGeom prst="rect">
                      <a:avLst/>
                    </a:prstGeom>
                  </pic:spPr>
                </pic:pic>
              </a:graphicData>
            </a:graphic>
          </wp:inline>
        </w:drawing>
      </w:r>
    </w:p>
    <w:p w14:paraId="0298495E" w14:textId="5FCF6A70" w:rsidR="00143E66" w:rsidRDefault="003A109C" w:rsidP="003A109C">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2</w:t>
      </w:r>
      <w:r w:rsidR="005E613E">
        <w:rPr>
          <w:noProof/>
        </w:rPr>
        <w:fldChar w:fldCharType="end"/>
      </w:r>
      <w:r>
        <w:t xml:space="preserve"> Performance testing process using Jmeter</w:t>
      </w:r>
    </w:p>
    <w:p w14:paraId="1D0BCF25" w14:textId="362975CE" w:rsidR="003A109C" w:rsidRDefault="00A777DF" w:rsidP="003A109C">
      <w:r>
        <w:t>When testers use</w:t>
      </w:r>
      <w:r w:rsidR="003A109C">
        <w:t xml:space="preserve"> Jmter and </w:t>
      </w:r>
      <w:r>
        <w:t>manage</w:t>
      </w:r>
      <w:r w:rsidR="003A109C">
        <w:t xml:space="preserve"> everything </w:t>
      </w:r>
      <w:r>
        <w:t>on their own,</w:t>
      </w:r>
      <w:r w:rsidR="000264D6">
        <w:t xml:space="preserve"> performance</w:t>
      </w:r>
      <w:r>
        <w:t xml:space="preserve"> </w:t>
      </w:r>
      <w:r w:rsidR="000264D6">
        <w:t>testing will become a time and cost consuming process. To overcome this problem and work more effectively, they need a management system which can integrate with Jmeter testing tool. Thus, a performance testing dashboard is the system they want to develop.</w:t>
      </w:r>
    </w:p>
    <w:p w14:paraId="44D3E476" w14:textId="77777777" w:rsidR="009A778D" w:rsidRDefault="009A778D" w:rsidP="009A778D">
      <w:pPr>
        <w:keepNext/>
      </w:pPr>
      <w:r>
        <w:rPr>
          <w:noProof/>
          <w:lang w:eastAsia="en-US"/>
        </w:rPr>
        <w:drawing>
          <wp:inline distT="0" distB="0" distL="0" distR="0" wp14:anchorId="339092AD" wp14:editId="16DBBD3C">
            <wp:extent cx="5586095" cy="2275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6095" cy="2275840"/>
                    </a:xfrm>
                    <a:prstGeom prst="rect">
                      <a:avLst/>
                    </a:prstGeom>
                  </pic:spPr>
                </pic:pic>
              </a:graphicData>
            </a:graphic>
          </wp:inline>
        </w:drawing>
      </w:r>
    </w:p>
    <w:p w14:paraId="6A3FD0AB" w14:textId="3E277221" w:rsidR="009A778D" w:rsidRDefault="009A778D" w:rsidP="009A778D">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3</w:t>
      </w:r>
      <w:r w:rsidR="005E613E">
        <w:rPr>
          <w:noProof/>
        </w:rPr>
        <w:fldChar w:fldCharType="end"/>
      </w:r>
      <w:r>
        <w:t xml:space="preserve"> Testing process using Dashboard</w:t>
      </w:r>
    </w:p>
    <w:p w14:paraId="7FDB8C89" w14:textId="65F3DEF4" w:rsidR="009A778D" w:rsidRDefault="007E4FBE" w:rsidP="007E4FBE">
      <w:pPr>
        <w:pStyle w:val="Heading1"/>
      </w:pPr>
      <w:bookmarkStart w:id="8" w:name="_Toc482697498"/>
      <w:r>
        <w:t>Objectives and features</w:t>
      </w:r>
      <w:bookmarkEnd w:id="8"/>
    </w:p>
    <w:p w14:paraId="5B0A09AB" w14:textId="66A75B15" w:rsidR="007E4FBE" w:rsidRDefault="00B74564" w:rsidP="00B74564">
      <w:pPr>
        <w:pStyle w:val="Heading2"/>
      </w:pPr>
      <w:bookmarkStart w:id="9" w:name="_Toc482697499"/>
      <w:r>
        <w:t>Benefits</w:t>
      </w:r>
      <w:bookmarkEnd w:id="9"/>
    </w:p>
    <w:p w14:paraId="1675DE6D" w14:textId="1F833204" w:rsidR="004A093C" w:rsidRDefault="004A093C" w:rsidP="004A093C">
      <w:r>
        <w:t>The Performance testing dashboard integrated with Jmeter provides a variety of benefits to the organization.</w:t>
      </w:r>
    </w:p>
    <w:p w14:paraId="6BCB3A69" w14:textId="17AB781B" w:rsidR="00565217" w:rsidRDefault="00B86CB4" w:rsidP="006873FE">
      <w:r>
        <w:rPr>
          <w:noProof/>
          <w:lang w:eastAsia="en-US"/>
        </w:rPr>
        <w:drawing>
          <wp:inline distT="0" distB="0" distL="0" distR="0" wp14:anchorId="4AF448DC" wp14:editId="27C91F67">
            <wp:extent cx="5486400" cy="3200400"/>
            <wp:effectExtent l="38100" t="0" r="3810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E7A2976" w14:textId="3FDB4C77" w:rsidR="00CE1639" w:rsidRDefault="005D6B2F" w:rsidP="005D6B2F">
      <w:pPr>
        <w:pStyle w:val="Heading2"/>
      </w:pPr>
      <w:bookmarkStart w:id="10" w:name="_Toc482697500"/>
      <w:r>
        <w:t>Features</w:t>
      </w:r>
      <w:bookmarkEnd w:id="10"/>
    </w:p>
    <w:p w14:paraId="4C3A2A9F" w14:textId="42BAD026" w:rsidR="005D6B2F" w:rsidRDefault="005D6B2F" w:rsidP="005D6B2F">
      <w:r>
        <w:t>Manage projects</w:t>
      </w:r>
      <w:r w:rsidR="00181C0D">
        <w:t>: the dashboard keeps track of all test projects and its status. Testers and managers will be able to project details and status at any time.</w:t>
      </w:r>
    </w:p>
    <w:p w14:paraId="6E81E21C" w14:textId="6AC9A2A0" w:rsidR="005D6B2F" w:rsidRDefault="005456E4" w:rsidP="005D6B2F">
      <w:r>
        <w:t>Authenticate and authorize users by groups</w:t>
      </w:r>
      <w:r w:rsidR="00181C0D">
        <w:t xml:space="preserve">: </w:t>
      </w:r>
      <w:r w:rsidR="00DE6C2C">
        <w:t>the dashboard provide a mechanism to for user authentication and authorization by assigning users into different groups and setting user enabled statuses.</w:t>
      </w:r>
    </w:p>
    <w:p w14:paraId="038546CA" w14:textId="3685F7C6" w:rsidR="005D6B2F" w:rsidRDefault="005D6B2F" w:rsidP="005D6B2F">
      <w:r>
        <w:t>Manage test scenario with test script</w:t>
      </w:r>
      <w:r w:rsidR="000A28C5">
        <w:t>:  a feature that enables users to upload test scripts to create test scenarios</w:t>
      </w:r>
      <w:r w:rsidR="0027288F">
        <w:t xml:space="preserve"> and also modify the test script parameters in a graphical interface.</w:t>
      </w:r>
    </w:p>
    <w:p w14:paraId="44504AB1" w14:textId="69E16B48" w:rsidR="005D6B2F" w:rsidRDefault="006C7E67" w:rsidP="005D6B2F">
      <w:r>
        <w:t>Integrate with Jmeter for running test scripts</w:t>
      </w:r>
      <w:r w:rsidR="00794D4E">
        <w:t>: the dashboard becomes a connection point with Jmeter. This allows users run test scripts directly in the dashboard board interface without caring about Jmeter installation on their computers.</w:t>
      </w:r>
    </w:p>
    <w:p w14:paraId="17EFFEB6" w14:textId="48A51E79" w:rsidR="006C7E67" w:rsidRDefault="005456E4" w:rsidP="005D6B2F">
      <w:r>
        <w:t>Manage distributed system of multiple computers</w:t>
      </w:r>
      <w:r w:rsidR="00DA7072">
        <w:t xml:space="preserve">: </w:t>
      </w:r>
      <w:r w:rsidR="006B70A8">
        <w:t>the dashboard server plays the role as a master of an agent system of many computers. This is an enhancement for Jmeter that allows testers to increase the number of virtual users in performance testing to meet performance requirements of any applications under testing.</w:t>
      </w:r>
    </w:p>
    <w:p w14:paraId="33DC57A0" w14:textId="089502FD" w:rsidR="005456E4" w:rsidRDefault="00DE6C2C" w:rsidP="005D6B2F">
      <w:r>
        <w:t>Track real-time results while tests are running</w:t>
      </w:r>
      <w:r w:rsidR="00DA7072">
        <w:t xml:space="preserve"> and runtime history</w:t>
      </w:r>
      <w:r>
        <w:t xml:space="preserve">: </w:t>
      </w:r>
      <w:r w:rsidR="004F2CF7">
        <w:t>this feature helps testers watch the performance results in real-time with graphical interface and analysis tools and view runtime history of each test scenario. Multiple users of the dashboard can watch the same test results at the same time by accessing to the result link, making the sharing so much easier than before.</w:t>
      </w:r>
    </w:p>
    <w:p w14:paraId="282B5E41" w14:textId="0B1B1AE3" w:rsidR="006873FE" w:rsidRDefault="006873FE" w:rsidP="006873FE">
      <w:pPr>
        <w:pStyle w:val="Heading2"/>
      </w:pPr>
      <w:bookmarkStart w:id="11" w:name="_Toc482697501"/>
      <w:r>
        <w:t>Functional Scope</w:t>
      </w:r>
      <w:bookmarkEnd w:id="11"/>
    </w:p>
    <w:tbl>
      <w:tblPr>
        <w:tblStyle w:val="GridTable4-Accent1"/>
        <w:tblW w:w="9237" w:type="dxa"/>
        <w:tblLook w:val="04A0" w:firstRow="1" w:lastRow="0" w:firstColumn="1" w:lastColumn="0" w:noHBand="0" w:noVBand="1"/>
      </w:tblPr>
      <w:tblGrid>
        <w:gridCol w:w="2155"/>
        <w:gridCol w:w="7082"/>
      </w:tblGrid>
      <w:tr w:rsidR="006873FE" w14:paraId="7857E341" w14:textId="77777777" w:rsidTr="00A87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EAA1EA3" w14:textId="47466264" w:rsidR="006873FE" w:rsidRDefault="006873FE" w:rsidP="006873FE">
            <w:pPr>
              <w:jc w:val="center"/>
            </w:pPr>
            <w:r>
              <w:t>User</w:t>
            </w:r>
          </w:p>
        </w:tc>
        <w:tc>
          <w:tcPr>
            <w:tcW w:w="7082" w:type="dxa"/>
          </w:tcPr>
          <w:p w14:paraId="2F660844" w14:textId="72396599" w:rsidR="006873FE" w:rsidRDefault="006873FE" w:rsidP="006873FE">
            <w:pPr>
              <w:jc w:val="center"/>
              <w:cnfStyle w:val="100000000000" w:firstRow="1" w:lastRow="0" w:firstColumn="0" w:lastColumn="0" w:oddVBand="0" w:evenVBand="0" w:oddHBand="0" w:evenHBand="0" w:firstRowFirstColumn="0" w:firstRowLastColumn="0" w:lastRowFirstColumn="0" w:lastRowLastColumn="0"/>
            </w:pPr>
            <w:r>
              <w:t>Task</w:t>
            </w:r>
          </w:p>
        </w:tc>
      </w:tr>
      <w:tr w:rsidR="006873FE" w14:paraId="312866B1" w14:textId="77777777" w:rsidTr="00A8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B62A8D" w14:textId="1493790D" w:rsidR="006873FE" w:rsidRDefault="006873FE" w:rsidP="005D6B2F">
            <w:r>
              <w:t>Admin</w:t>
            </w:r>
          </w:p>
        </w:tc>
        <w:tc>
          <w:tcPr>
            <w:tcW w:w="7082" w:type="dxa"/>
          </w:tcPr>
          <w:p w14:paraId="167461D5" w14:textId="77777777"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users</w:t>
            </w:r>
          </w:p>
          <w:p w14:paraId="06B18847" w14:textId="77777777"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user groups</w:t>
            </w:r>
          </w:p>
          <w:p w14:paraId="32A6BE7E" w14:textId="77777777"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privileges</w:t>
            </w:r>
          </w:p>
          <w:p w14:paraId="4A1D728C" w14:textId="77777777"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projects</w:t>
            </w:r>
          </w:p>
          <w:p w14:paraId="3D6A3C49" w14:textId="77777777"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test scenarios</w:t>
            </w:r>
          </w:p>
          <w:p w14:paraId="648183D3" w14:textId="6BEF402E"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test results</w:t>
            </w:r>
          </w:p>
          <w:p w14:paraId="547E06F1" w14:textId="77777777"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agents</w:t>
            </w:r>
          </w:p>
          <w:p w14:paraId="0D8B3978" w14:textId="3D6A934F"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configurations</w:t>
            </w:r>
          </w:p>
        </w:tc>
      </w:tr>
      <w:tr w:rsidR="006873FE" w14:paraId="1C23DB04" w14:textId="77777777" w:rsidTr="00A87E82">
        <w:tc>
          <w:tcPr>
            <w:cnfStyle w:val="001000000000" w:firstRow="0" w:lastRow="0" w:firstColumn="1" w:lastColumn="0" w:oddVBand="0" w:evenVBand="0" w:oddHBand="0" w:evenHBand="0" w:firstRowFirstColumn="0" w:firstRowLastColumn="0" w:lastRowFirstColumn="0" w:lastRowLastColumn="0"/>
            <w:tcW w:w="2155" w:type="dxa"/>
          </w:tcPr>
          <w:p w14:paraId="412DDEA0" w14:textId="2695E3CC" w:rsidR="006873FE" w:rsidRDefault="006873FE" w:rsidP="005D6B2F">
            <w:r>
              <w:t>Testers</w:t>
            </w:r>
          </w:p>
        </w:tc>
        <w:tc>
          <w:tcPr>
            <w:tcW w:w="7082" w:type="dxa"/>
          </w:tcPr>
          <w:p w14:paraId="10884D64" w14:textId="77777777" w:rsidR="006873FE" w:rsidRDefault="006873FE" w:rsidP="006873FE">
            <w:pPr>
              <w:pStyle w:val="ListParagraph"/>
              <w:numPr>
                <w:ilvl w:val="0"/>
                <w:numId w:val="46"/>
              </w:numPr>
              <w:ind w:left="792" w:firstLine="1170"/>
              <w:cnfStyle w:val="000000000000" w:firstRow="0" w:lastRow="0" w:firstColumn="0" w:lastColumn="0" w:oddVBand="0" w:evenVBand="0" w:oddHBand="0" w:evenHBand="0" w:firstRowFirstColumn="0" w:firstRowLastColumn="0" w:lastRowFirstColumn="0" w:lastRowLastColumn="0"/>
            </w:pPr>
            <w:r>
              <w:t>Create and test cases</w:t>
            </w:r>
          </w:p>
          <w:p w14:paraId="580DAD13" w14:textId="77777777" w:rsidR="006873FE" w:rsidRDefault="006873FE" w:rsidP="006873FE">
            <w:pPr>
              <w:pStyle w:val="ListParagraph"/>
              <w:numPr>
                <w:ilvl w:val="0"/>
                <w:numId w:val="46"/>
              </w:numPr>
              <w:ind w:left="792" w:firstLine="1170"/>
              <w:cnfStyle w:val="000000000000" w:firstRow="0" w:lastRow="0" w:firstColumn="0" w:lastColumn="0" w:oddVBand="0" w:evenVBand="0" w:oddHBand="0" w:evenHBand="0" w:firstRowFirstColumn="0" w:firstRowLastColumn="0" w:lastRowFirstColumn="0" w:lastRowLastColumn="0"/>
            </w:pPr>
            <w:r>
              <w:t>Upload and edit test scripts</w:t>
            </w:r>
          </w:p>
          <w:p w14:paraId="138DC063" w14:textId="0F60E69B" w:rsidR="006873FE" w:rsidRDefault="006873FE" w:rsidP="006873FE">
            <w:pPr>
              <w:pStyle w:val="ListParagraph"/>
              <w:numPr>
                <w:ilvl w:val="0"/>
                <w:numId w:val="46"/>
              </w:numPr>
              <w:ind w:left="792" w:firstLine="1170"/>
              <w:cnfStyle w:val="000000000000" w:firstRow="0" w:lastRow="0" w:firstColumn="0" w:lastColumn="0" w:oddVBand="0" w:evenVBand="0" w:oddHBand="0" w:evenHBand="0" w:firstRowFirstColumn="0" w:firstRowLastColumn="0" w:lastRowFirstColumn="0" w:lastRowLastColumn="0"/>
            </w:pPr>
            <w:r>
              <w:t>View performance reports in real- time</w:t>
            </w:r>
          </w:p>
          <w:p w14:paraId="137B84EE" w14:textId="21B1995A" w:rsidR="006873FE" w:rsidRDefault="006873FE" w:rsidP="006873FE">
            <w:pPr>
              <w:pStyle w:val="ListParagraph"/>
              <w:numPr>
                <w:ilvl w:val="0"/>
                <w:numId w:val="46"/>
              </w:numPr>
              <w:ind w:left="792" w:firstLine="1170"/>
              <w:cnfStyle w:val="000000000000" w:firstRow="0" w:lastRow="0" w:firstColumn="0" w:lastColumn="0" w:oddVBand="0" w:evenVBand="0" w:oddHBand="0" w:evenHBand="0" w:firstRowFirstColumn="0" w:firstRowLastColumn="0" w:lastRowFirstColumn="0" w:lastRowLastColumn="0"/>
            </w:pPr>
            <w:r>
              <w:t>View complete reports</w:t>
            </w:r>
          </w:p>
          <w:p w14:paraId="17C282E2" w14:textId="696977D8" w:rsidR="006873FE" w:rsidRDefault="006873FE" w:rsidP="006873FE">
            <w:pPr>
              <w:pStyle w:val="ListParagraph"/>
              <w:numPr>
                <w:ilvl w:val="0"/>
                <w:numId w:val="46"/>
              </w:numPr>
              <w:ind w:left="792" w:firstLine="1170"/>
              <w:cnfStyle w:val="000000000000" w:firstRow="0" w:lastRow="0" w:firstColumn="0" w:lastColumn="0" w:oddVBand="0" w:evenVBand="0" w:oddHBand="0" w:evenHBand="0" w:firstRowFirstColumn="0" w:firstRowLastColumn="0" w:lastRowFirstColumn="0" w:lastRowLastColumn="0"/>
            </w:pPr>
            <w:r>
              <w:t>View runtime history of test cases</w:t>
            </w:r>
          </w:p>
        </w:tc>
      </w:tr>
    </w:tbl>
    <w:p w14:paraId="29E32DB0" w14:textId="5628CAFE" w:rsidR="006873FE" w:rsidRDefault="00F54EB6" w:rsidP="00F54EB6">
      <w:pPr>
        <w:pStyle w:val="Heading1"/>
      </w:pPr>
      <w:bookmarkStart w:id="12" w:name="_Toc482697502"/>
      <w:r>
        <w:t>System architecture diagram</w:t>
      </w:r>
      <w:bookmarkEnd w:id="12"/>
    </w:p>
    <w:p w14:paraId="059F5A77" w14:textId="77777777" w:rsidR="00F53AB3" w:rsidRDefault="00F53AB3" w:rsidP="00F53AB3">
      <w:pPr>
        <w:keepNext/>
        <w:jc w:val="center"/>
      </w:pPr>
      <w:r>
        <w:rPr>
          <w:noProof/>
          <w:lang w:eastAsia="en-US"/>
        </w:rPr>
        <w:drawing>
          <wp:inline distT="0" distB="0" distL="0" distR="0" wp14:anchorId="65EBF938" wp14:editId="2CC32456">
            <wp:extent cx="5100555" cy="24537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3682" cy="2455244"/>
                    </a:xfrm>
                    <a:prstGeom prst="rect">
                      <a:avLst/>
                    </a:prstGeom>
                  </pic:spPr>
                </pic:pic>
              </a:graphicData>
            </a:graphic>
          </wp:inline>
        </w:drawing>
      </w:r>
    </w:p>
    <w:p w14:paraId="3A5ACBC5" w14:textId="1340372E" w:rsidR="00A87E82" w:rsidRPr="00A87E82" w:rsidRDefault="00F53AB3" w:rsidP="00F53AB3">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4</w:t>
      </w:r>
      <w:r w:rsidR="005E613E">
        <w:rPr>
          <w:noProof/>
        </w:rPr>
        <w:fldChar w:fldCharType="end"/>
      </w:r>
      <w:r>
        <w:t xml:space="preserve"> Distributed system</w:t>
      </w:r>
      <w:r w:rsidR="004E0AC1">
        <w:t xml:space="preserve"> architecture</w:t>
      </w:r>
    </w:p>
    <w:p w14:paraId="1F5B055F" w14:textId="77777777" w:rsidR="00F53AB3" w:rsidRDefault="00A87E82" w:rsidP="009019CA">
      <w:pPr>
        <w:keepNext/>
        <w:jc w:val="center"/>
      </w:pPr>
      <w:r>
        <w:rPr>
          <w:noProof/>
          <w:lang w:eastAsia="en-US"/>
        </w:rPr>
        <w:drawing>
          <wp:inline distT="0" distB="0" distL="0" distR="0" wp14:anchorId="35B43D3A" wp14:editId="4123896D">
            <wp:extent cx="4244296" cy="2952722"/>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3831" cy="2959355"/>
                    </a:xfrm>
                    <a:prstGeom prst="rect">
                      <a:avLst/>
                    </a:prstGeom>
                  </pic:spPr>
                </pic:pic>
              </a:graphicData>
            </a:graphic>
          </wp:inline>
        </w:drawing>
      </w:r>
    </w:p>
    <w:p w14:paraId="04C360B9" w14:textId="1B5D029A" w:rsidR="00F54EB6" w:rsidRDefault="00F53AB3" w:rsidP="00F53AB3">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5</w:t>
      </w:r>
      <w:r w:rsidR="005E613E">
        <w:rPr>
          <w:noProof/>
        </w:rPr>
        <w:fldChar w:fldCharType="end"/>
      </w:r>
      <w:r>
        <w:t xml:space="preserve"> Layer architecture of the dashboard</w:t>
      </w:r>
    </w:p>
    <w:p w14:paraId="091B3848" w14:textId="151505B3" w:rsidR="00F53AB3" w:rsidRDefault="004E0AC1" w:rsidP="00F54EB6">
      <w:r>
        <w:t xml:space="preserve">The distributed system architecture diagram visualizes the basic idea of the whole system from a general </w:t>
      </w:r>
      <w:r w:rsidR="00BD0DC3">
        <w:t>perspective</w:t>
      </w:r>
      <w:r>
        <w:t xml:space="preserve">. </w:t>
      </w:r>
      <w:r w:rsidR="00BD0DC3">
        <w:t>It shows that The Performance Dashboard is divided into two main components, namely, the management component and the Jmeter engine component.</w:t>
      </w:r>
    </w:p>
    <w:p w14:paraId="63B44056" w14:textId="5159B321" w:rsidR="00BD0DC3" w:rsidRDefault="009D2DB5" w:rsidP="00F54EB6">
      <w:r>
        <w:t>The management component is divided into different modules which represent projects, test suites, agents, users, reports and configurations.</w:t>
      </w:r>
    </w:p>
    <w:p w14:paraId="7939C93C" w14:textId="353201C4" w:rsidR="009D2DB5" w:rsidRDefault="009D2DB5" w:rsidP="00F54EB6">
      <w:r>
        <w:t>The management component is also designed as three main layers: persistence, business and presentation.</w:t>
      </w:r>
    </w:p>
    <w:p w14:paraId="37D4BF18" w14:textId="7AF7D209" w:rsidR="00AF7F26" w:rsidRDefault="00AF7F26" w:rsidP="00AF7F26">
      <w:pPr>
        <w:pStyle w:val="Heading1"/>
      </w:pPr>
      <w:bookmarkStart w:id="13" w:name="_Toc482697503"/>
      <w:r>
        <w:t>UML diagrams</w:t>
      </w:r>
      <w:bookmarkEnd w:id="13"/>
    </w:p>
    <w:p w14:paraId="3FC461D5" w14:textId="1703AEE9" w:rsidR="00AF7F26" w:rsidRDefault="00AF7F26" w:rsidP="00AF7F26">
      <w:pPr>
        <w:pStyle w:val="Heading2"/>
      </w:pPr>
      <w:bookmarkStart w:id="14" w:name="_Toc482697504"/>
      <w:r>
        <w:t>User case for administrators</w:t>
      </w:r>
      <w:bookmarkEnd w:id="14"/>
    </w:p>
    <w:p w14:paraId="6B3E9E54" w14:textId="77777777" w:rsidR="00AF7F26" w:rsidRDefault="00AF7F26" w:rsidP="00AF7F26">
      <w:pPr>
        <w:keepNext/>
        <w:jc w:val="center"/>
      </w:pPr>
      <w:r>
        <w:rPr>
          <w:noProof/>
          <w:lang w:eastAsia="en-US"/>
        </w:rPr>
        <w:drawing>
          <wp:inline distT="0" distB="0" distL="0" distR="0" wp14:anchorId="59E7F456" wp14:editId="6B1AF23A">
            <wp:extent cx="4772850" cy="3942199"/>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9466" cy="3947664"/>
                    </a:xfrm>
                    <a:prstGeom prst="rect">
                      <a:avLst/>
                    </a:prstGeom>
                  </pic:spPr>
                </pic:pic>
              </a:graphicData>
            </a:graphic>
          </wp:inline>
        </w:drawing>
      </w:r>
    </w:p>
    <w:p w14:paraId="0C5FFB0C" w14:textId="19A5FB8E" w:rsidR="00AF7F26" w:rsidRDefault="00AF7F26" w:rsidP="00AF7F26">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6</w:t>
      </w:r>
      <w:r w:rsidR="005E613E">
        <w:rPr>
          <w:noProof/>
        </w:rPr>
        <w:fldChar w:fldCharType="end"/>
      </w:r>
      <w:r>
        <w:t xml:space="preserve"> Admin's use cases</w:t>
      </w:r>
    </w:p>
    <w:p w14:paraId="31EFD466" w14:textId="1202189F" w:rsidR="00AF7F26" w:rsidRDefault="00AF7F26" w:rsidP="00AF7F26">
      <w:pPr>
        <w:pStyle w:val="Heading2"/>
      </w:pPr>
      <w:bookmarkStart w:id="15" w:name="_Toc482697505"/>
      <w:r>
        <w:t>Activity diagram for administrators</w:t>
      </w:r>
      <w:bookmarkEnd w:id="15"/>
    </w:p>
    <w:p w14:paraId="49970236" w14:textId="77777777" w:rsidR="00AF7F26" w:rsidRDefault="00AF7F26" w:rsidP="00AF7F26">
      <w:pPr>
        <w:keepNext/>
        <w:jc w:val="center"/>
      </w:pPr>
      <w:r w:rsidRPr="00AF7F26">
        <w:rPr>
          <w:noProof/>
          <w:lang w:eastAsia="en-US"/>
        </w:rPr>
        <w:drawing>
          <wp:inline distT="0" distB="0" distL="0" distR="0" wp14:anchorId="6A19D7F7" wp14:editId="156D1F2D">
            <wp:extent cx="4392291" cy="6104371"/>
            <wp:effectExtent l="0" t="0" r="889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4399541" cy="6114447"/>
                    </a:xfrm>
                    <a:prstGeom prst="rect">
                      <a:avLst/>
                    </a:prstGeom>
                  </pic:spPr>
                </pic:pic>
              </a:graphicData>
            </a:graphic>
          </wp:inline>
        </w:drawing>
      </w:r>
    </w:p>
    <w:p w14:paraId="75773CB0" w14:textId="6F1CC004" w:rsidR="00AF7F26" w:rsidRDefault="00AF7F26" w:rsidP="00AF7F26">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7</w:t>
      </w:r>
      <w:r w:rsidR="005E613E">
        <w:rPr>
          <w:noProof/>
        </w:rPr>
        <w:fldChar w:fldCharType="end"/>
      </w:r>
      <w:r>
        <w:t xml:space="preserve"> Admin's activities</w:t>
      </w:r>
    </w:p>
    <w:p w14:paraId="55DC698E" w14:textId="77777777" w:rsidR="00954E05" w:rsidRDefault="00954E05" w:rsidP="00954E05">
      <w:pPr>
        <w:keepNext/>
      </w:pPr>
      <w:r w:rsidRPr="00954E05">
        <w:rPr>
          <w:noProof/>
          <w:lang w:eastAsia="en-US"/>
        </w:rPr>
        <w:drawing>
          <wp:inline distT="0" distB="0" distL="0" distR="0" wp14:anchorId="60719694" wp14:editId="3A9EAB83">
            <wp:extent cx="5586095" cy="6882401"/>
            <wp:effectExtent l="0" t="0" r="0" b="0"/>
            <wp:docPr id="26" name="Picture 26" descr="C:\Users\DMA81HC\Downloads\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MA81HC\Downloads\Activity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6095" cy="6882401"/>
                    </a:xfrm>
                    <a:prstGeom prst="rect">
                      <a:avLst/>
                    </a:prstGeom>
                    <a:noFill/>
                    <a:ln>
                      <a:noFill/>
                    </a:ln>
                  </pic:spPr>
                </pic:pic>
              </a:graphicData>
            </a:graphic>
          </wp:inline>
        </w:drawing>
      </w:r>
    </w:p>
    <w:p w14:paraId="52F4DBD8" w14:textId="22A333C4" w:rsidR="00954E05" w:rsidRPr="00954E05" w:rsidRDefault="00954E05" w:rsidP="00954E05">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8</w:t>
      </w:r>
      <w:r w:rsidR="005E613E">
        <w:rPr>
          <w:noProof/>
        </w:rPr>
        <w:fldChar w:fldCharType="end"/>
      </w:r>
      <w:r>
        <w:t xml:space="preserve"> User management activity diagram</w:t>
      </w:r>
    </w:p>
    <w:p w14:paraId="041401A8" w14:textId="2835DC95" w:rsidR="00AF7F26" w:rsidRDefault="00CD4300" w:rsidP="00CD4300">
      <w:pPr>
        <w:pStyle w:val="Heading2"/>
      </w:pPr>
      <w:bookmarkStart w:id="16" w:name="_Toc482697506"/>
      <w:r>
        <w:t>Sequence diagram for administrators</w:t>
      </w:r>
      <w:bookmarkEnd w:id="16"/>
    </w:p>
    <w:p w14:paraId="7F99F328" w14:textId="77777777" w:rsidR="00CD4300" w:rsidRDefault="00CD4300" w:rsidP="00CD4300">
      <w:pPr>
        <w:keepNext/>
      </w:pPr>
      <w:r>
        <w:rPr>
          <w:noProof/>
          <w:lang w:eastAsia="en-US"/>
        </w:rPr>
        <w:drawing>
          <wp:inline distT="0" distB="0" distL="0" distR="0" wp14:anchorId="2248D6B0" wp14:editId="20C504CB">
            <wp:extent cx="5586095" cy="4048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6095" cy="4048125"/>
                    </a:xfrm>
                    <a:prstGeom prst="rect">
                      <a:avLst/>
                    </a:prstGeom>
                  </pic:spPr>
                </pic:pic>
              </a:graphicData>
            </a:graphic>
          </wp:inline>
        </w:drawing>
      </w:r>
    </w:p>
    <w:p w14:paraId="2326F29B" w14:textId="17EFD074" w:rsidR="00CD4300" w:rsidRDefault="00CD4300" w:rsidP="00CD4300">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9</w:t>
      </w:r>
      <w:r w:rsidR="005E613E">
        <w:rPr>
          <w:noProof/>
        </w:rPr>
        <w:fldChar w:fldCharType="end"/>
      </w:r>
      <w:r>
        <w:t xml:space="preserve"> Admin's project management sequence diagram</w:t>
      </w:r>
    </w:p>
    <w:p w14:paraId="1E66484A" w14:textId="12A02E10" w:rsidR="00CD4300" w:rsidRDefault="006E480C" w:rsidP="006E480C">
      <w:pPr>
        <w:pStyle w:val="Heading2"/>
      </w:pPr>
      <w:bookmarkStart w:id="17" w:name="_Toc482697507"/>
      <w:r>
        <w:t>Use case for testers</w:t>
      </w:r>
      <w:bookmarkEnd w:id="17"/>
    </w:p>
    <w:p w14:paraId="3CE009B6" w14:textId="77777777" w:rsidR="006E480C" w:rsidRDefault="006E480C" w:rsidP="006E480C">
      <w:pPr>
        <w:keepNext/>
        <w:jc w:val="center"/>
      </w:pPr>
      <w:r>
        <w:rPr>
          <w:noProof/>
          <w:lang w:eastAsia="en-US"/>
        </w:rPr>
        <w:drawing>
          <wp:inline distT="0" distB="0" distL="0" distR="0" wp14:anchorId="5512FEF0" wp14:editId="414CF5CB">
            <wp:extent cx="4695158" cy="3493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9544" cy="3497012"/>
                    </a:xfrm>
                    <a:prstGeom prst="rect">
                      <a:avLst/>
                    </a:prstGeom>
                  </pic:spPr>
                </pic:pic>
              </a:graphicData>
            </a:graphic>
          </wp:inline>
        </w:drawing>
      </w:r>
    </w:p>
    <w:p w14:paraId="305A489B" w14:textId="20E289D8" w:rsidR="006E480C" w:rsidRDefault="006E480C" w:rsidP="006E480C">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10</w:t>
      </w:r>
      <w:r w:rsidR="005E613E">
        <w:rPr>
          <w:noProof/>
        </w:rPr>
        <w:fldChar w:fldCharType="end"/>
      </w:r>
      <w:r>
        <w:t xml:space="preserve"> Tester's use cases</w:t>
      </w:r>
    </w:p>
    <w:p w14:paraId="3E918EFD" w14:textId="0A4113BE" w:rsidR="006E480C" w:rsidRDefault="006E480C" w:rsidP="006E480C">
      <w:pPr>
        <w:pStyle w:val="Heading2"/>
      </w:pPr>
      <w:bookmarkStart w:id="18" w:name="_Toc482697508"/>
      <w:r>
        <w:t>Activity diagram for testers</w:t>
      </w:r>
      <w:bookmarkEnd w:id="18"/>
    </w:p>
    <w:p w14:paraId="4D2A2AA3" w14:textId="77777777" w:rsidR="006E480C" w:rsidRDefault="006E480C" w:rsidP="006E480C">
      <w:pPr>
        <w:keepNext/>
        <w:jc w:val="center"/>
      </w:pPr>
      <w:r>
        <w:rPr>
          <w:noProof/>
          <w:lang w:eastAsia="en-US"/>
        </w:rPr>
        <w:drawing>
          <wp:inline distT="0" distB="0" distL="0" distR="0" wp14:anchorId="5123A35C" wp14:editId="04B31680">
            <wp:extent cx="4136565" cy="649065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5138" cy="6504106"/>
                    </a:xfrm>
                    <a:prstGeom prst="rect">
                      <a:avLst/>
                    </a:prstGeom>
                  </pic:spPr>
                </pic:pic>
              </a:graphicData>
            </a:graphic>
          </wp:inline>
        </w:drawing>
      </w:r>
    </w:p>
    <w:p w14:paraId="712742F8" w14:textId="05CF4045" w:rsidR="006E480C" w:rsidRDefault="006E480C" w:rsidP="006E480C">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11</w:t>
      </w:r>
      <w:r w:rsidR="005E613E">
        <w:rPr>
          <w:noProof/>
        </w:rPr>
        <w:fldChar w:fldCharType="end"/>
      </w:r>
      <w:r>
        <w:t xml:space="preserve"> Tester's activities</w:t>
      </w:r>
    </w:p>
    <w:p w14:paraId="5C744A65" w14:textId="77777777" w:rsidR="00612EAC" w:rsidRDefault="00612EAC" w:rsidP="00612EAC">
      <w:pPr>
        <w:keepNext/>
        <w:jc w:val="center"/>
      </w:pPr>
      <w:r w:rsidRPr="00612EAC">
        <w:rPr>
          <w:noProof/>
          <w:lang w:eastAsia="en-US"/>
        </w:rPr>
        <w:drawing>
          <wp:inline distT="0" distB="0" distL="0" distR="0" wp14:anchorId="7DEDDF68" wp14:editId="76D4A341">
            <wp:extent cx="4788708" cy="6938360"/>
            <wp:effectExtent l="0" t="0" r="0" b="0"/>
            <wp:docPr id="19" name="Picture 19" descr="C:\Users\DMA81HC\Downloads\Activity Diagram - Project Mangamen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A81HC\Downloads\Activity Diagram - Project Mangament (Adm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2453" cy="6943786"/>
                    </a:xfrm>
                    <a:prstGeom prst="rect">
                      <a:avLst/>
                    </a:prstGeom>
                    <a:noFill/>
                    <a:ln>
                      <a:noFill/>
                    </a:ln>
                  </pic:spPr>
                </pic:pic>
              </a:graphicData>
            </a:graphic>
          </wp:inline>
        </w:drawing>
      </w:r>
    </w:p>
    <w:p w14:paraId="5B19D89E" w14:textId="2538B699" w:rsidR="00612EAC" w:rsidRDefault="00612EAC" w:rsidP="00612EAC">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12</w:t>
      </w:r>
      <w:r w:rsidR="005E613E">
        <w:rPr>
          <w:noProof/>
        </w:rPr>
        <w:fldChar w:fldCharType="end"/>
      </w:r>
      <w:r>
        <w:t xml:space="preserve"> Project management activity diagram</w:t>
      </w:r>
    </w:p>
    <w:p w14:paraId="6DBB3C3A" w14:textId="77777777" w:rsidR="00612EAC" w:rsidRDefault="00612EAC" w:rsidP="00612EAC">
      <w:pPr>
        <w:keepNext/>
        <w:jc w:val="center"/>
      </w:pPr>
      <w:r w:rsidRPr="00612EAC">
        <w:rPr>
          <w:noProof/>
          <w:lang w:eastAsia="en-US"/>
        </w:rPr>
        <w:drawing>
          <wp:inline distT="0" distB="0" distL="0" distR="0" wp14:anchorId="0F7F0C14" wp14:editId="60BE3357">
            <wp:extent cx="4952560" cy="7868248"/>
            <wp:effectExtent l="0" t="0" r="635" b="0"/>
            <wp:docPr id="23" name="Picture 23" descr="C:\Users\DMA81HC\Downloads\Activity diagram - Script Management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A81HC\Downloads\Activity diagram - Script Management Cop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5819" cy="7873425"/>
                    </a:xfrm>
                    <a:prstGeom prst="rect">
                      <a:avLst/>
                    </a:prstGeom>
                    <a:noFill/>
                    <a:ln>
                      <a:noFill/>
                    </a:ln>
                  </pic:spPr>
                </pic:pic>
              </a:graphicData>
            </a:graphic>
          </wp:inline>
        </w:drawing>
      </w:r>
    </w:p>
    <w:p w14:paraId="1EA32827" w14:textId="5E3DFD51" w:rsidR="00612EAC" w:rsidRDefault="00612EAC" w:rsidP="00612EAC">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13</w:t>
      </w:r>
      <w:r w:rsidR="005E613E">
        <w:rPr>
          <w:noProof/>
        </w:rPr>
        <w:fldChar w:fldCharType="end"/>
      </w:r>
      <w:r>
        <w:t xml:space="preserve"> Script management activity diagram</w:t>
      </w:r>
    </w:p>
    <w:p w14:paraId="5641B61A" w14:textId="77777777" w:rsidR="008E1A48" w:rsidRDefault="008E1A48" w:rsidP="008E1A48">
      <w:pPr>
        <w:keepNext/>
        <w:jc w:val="center"/>
      </w:pPr>
      <w:r w:rsidRPr="008E1A48">
        <w:rPr>
          <w:noProof/>
          <w:lang w:eastAsia="en-US"/>
        </w:rPr>
        <w:drawing>
          <wp:inline distT="0" distB="0" distL="0" distR="0" wp14:anchorId="7FEB5CAC" wp14:editId="7193ABE8">
            <wp:extent cx="5179775" cy="6358515"/>
            <wp:effectExtent l="0" t="0" r="1905" b="4445"/>
            <wp:docPr id="24" name="Picture 24" descr="C:\Users\DMA81HC\Downloads\Activity Diagram - Test m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MA81HC\Downloads\Activity Diagram - Test mg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2474" cy="6361828"/>
                    </a:xfrm>
                    <a:prstGeom prst="rect">
                      <a:avLst/>
                    </a:prstGeom>
                    <a:noFill/>
                    <a:ln>
                      <a:noFill/>
                    </a:ln>
                  </pic:spPr>
                </pic:pic>
              </a:graphicData>
            </a:graphic>
          </wp:inline>
        </w:drawing>
      </w:r>
    </w:p>
    <w:p w14:paraId="1E25C60D" w14:textId="415C558D" w:rsidR="008E1A48" w:rsidRPr="008E1A48" w:rsidRDefault="008E1A48" w:rsidP="008E1A48">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14</w:t>
      </w:r>
      <w:r w:rsidR="005E613E">
        <w:rPr>
          <w:noProof/>
        </w:rPr>
        <w:fldChar w:fldCharType="end"/>
      </w:r>
      <w:r>
        <w:t xml:space="preserve"> Test Suite management activity diagram</w:t>
      </w:r>
    </w:p>
    <w:p w14:paraId="62370363" w14:textId="1B88DB9C" w:rsidR="006E480C" w:rsidRDefault="00DF5EE6" w:rsidP="00DF5EE6">
      <w:pPr>
        <w:pStyle w:val="Heading2"/>
      </w:pPr>
      <w:bookmarkStart w:id="19" w:name="_Toc482697509"/>
      <w:r>
        <w:t>Sequence diagram for testers</w:t>
      </w:r>
      <w:bookmarkEnd w:id="19"/>
    </w:p>
    <w:p w14:paraId="60FAA936" w14:textId="77777777" w:rsidR="00DF5EE6" w:rsidRDefault="00DF5EE6" w:rsidP="00DF5EE6">
      <w:pPr>
        <w:keepNext/>
      </w:pPr>
      <w:r>
        <w:rPr>
          <w:noProof/>
          <w:lang w:eastAsia="en-US"/>
        </w:rPr>
        <w:drawing>
          <wp:inline distT="0" distB="0" distL="0" distR="0" wp14:anchorId="1CC41154" wp14:editId="0CA1EF2C">
            <wp:extent cx="5586095" cy="2190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6095" cy="2190115"/>
                    </a:xfrm>
                    <a:prstGeom prst="rect">
                      <a:avLst/>
                    </a:prstGeom>
                  </pic:spPr>
                </pic:pic>
              </a:graphicData>
            </a:graphic>
          </wp:inline>
        </w:drawing>
      </w:r>
    </w:p>
    <w:p w14:paraId="6D601EC2" w14:textId="284210BB" w:rsidR="00DF5EE6" w:rsidRDefault="00DF5EE6" w:rsidP="00612EAC">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15</w:t>
      </w:r>
      <w:r w:rsidR="005E613E">
        <w:rPr>
          <w:noProof/>
        </w:rPr>
        <w:fldChar w:fldCharType="end"/>
      </w:r>
      <w:r>
        <w:t xml:space="preserve"> View project sequence diagram</w:t>
      </w:r>
    </w:p>
    <w:p w14:paraId="77C4DBC1" w14:textId="77777777" w:rsidR="00794F85" w:rsidRDefault="00794F85" w:rsidP="00794F85">
      <w:pPr>
        <w:keepNext/>
      </w:pPr>
      <w:r>
        <w:rPr>
          <w:noProof/>
          <w:lang w:eastAsia="en-US"/>
        </w:rPr>
        <w:drawing>
          <wp:inline distT="0" distB="0" distL="0" distR="0" wp14:anchorId="485DEDFD" wp14:editId="7478BCC5">
            <wp:extent cx="5586095" cy="3171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6095" cy="3171190"/>
                    </a:xfrm>
                    <a:prstGeom prst="rect">
                      <a:avLst/>
                    </a:prstGeom>
                  </pic:spPr>
                </pic:pic>
              </a:graphicData>
            </a:graphic>
          </wp:inline>
        </w:drawing>
      </w:r>
    </w:p>
    <w:p w14:paraId="0988AB21" w14:textId="1715ACEF" w:rsidR="00612EAC" w:rsidRPr="00612EAC" w:rsidRDefault="00794F85" w:rsidP="00794F85">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16</w:t>
      </w:r>
      <w:r w:rsidR="005E613E">
        <w:rPr>
          <w:noProof/>
        </w:rPr>
        <w:fldChar w:fldCharType="end"/>
      </w:r>
      <w:r>
        <w:t xml:space="preserve"> Test management sequence diagram</w:t>
      </w:r>
    </w:p>
    <w:p w14:paraId="1E76B2B1" w14:textId="77777777" w:rsidR="00566E59" w:rsidRDefault="00566E59" w:rsidP="00566E59">
      <w:pPr>
        <w:pStyle w:val="Heading1"/>
      </w:pPr>
      <w:bookmarkStart w:id="20" w:name="_Toc482697510"/>
      <w:r>
        <w:t>System design</w:t>
      </w:r>
      <w:bookmarkEnd w:id="20"/>
    </w:p>
    <w:p w14:paraId="4AB1FFF3" w14:textId="29B4EA57" w:rsidR="00566E59" w:rsidRDefault="00566E59" w:rsidP="00566E59">
      <w:pPr>
        <w:pStyle w:val="Heading2"/>
      </w:pPr>
      <w:bookmarkStart w:id="21" w:name="_Toc482697511"/>
      <w:r>
        <w:t>Database schema</w:t>
      </w:r>
      <w:bookmarkEnd w:id="21"/>
    </w:p>
    <w:p w14:paraId="412D5AC7" w14:textId="77777777" w:rsidR="00566E59" w:rsidRDefault="00566E59" w:rsidP="00566E59">
      <w:pPr>
        <w:keepNext/>
      </w:pPr>
      <w:r>
        <w:rPr>
          <w:noProof/>
          <w:lang w:eastAsia="en-US"/>
        </w:rPr>
        <w:drawing>
          <wp:inline distT="0" distB="0" distL="0" distR="0" wp14:anchorId="6572A800" wp14:editId="5AA5CBA2">
            <wp:extent cx="5586095" cy="3366619"/>
            <wp:effectExtent l="0" t="0" r="0" b="5715"/>
            <wp:docPr id="27" name="Picture 27" descr="https://inside-docupedia.bosch.com/confluence/download/attachments/469510462/image2017-1-10%2015%3A48%3A55.png?version=1&amp;modificationDate=148403813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nside-docupedia.bosch.com/confluence/download/attachments/469510462/image2017-1-10%2015%3A48%3A55.png?version=1&amp;modificationDate=1484038136000&amp;api=v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6095" cy="3366619"/>
                    </a:xfrm>
                    <a:prstGeom prst="rect">
                      <a:avLst/>
                    </a:prstGeom>
                    <a:noFill/>
                    <a:ln>
                      <a:noFill/>
                    </a:ln>
                  </pic:spPr>
                </pic:pic>
              </a:graphicData>
            </a:graphic>
          </wp:inline>
        </w:drawing>
      </w:r>
    </w:p>
    <w:p w14:paraId="1C8ED603" w14:textId="1FDB52CA" w:rsidR="00566E59" w:rsidRDefault="00566E59" w:rsidP="00566E59">
      <w:pPr>
        <w:pStyle w:val="Caption"/>
        <w:jc w:val="center"/>
      </w:pPr>
      <w:r>
        <w:t xml:space="preserve">Figure </w:t>
      </w:r>
      <w:r w:rsidR="005E613E">
        <w:fldChar w:fldCharType="begin"/>
      </w:r>
      <w:r w:rsidR="005E613E">
        <w:instrText xml:space="preserve"> SEQ Figure \* ARABIC </w:instrText>
      </w:r>
      <w:r w:rsidR="005E613E">
        <w:fldChar w:fldCharType="separate"/>
      </w:r>
      <w:r w:rsidR="00372CC9">
        <w:rPr>
          <w:noProof/>
        </w:rPr>
        <w:t>17</w:t>
      </w:r>
      <w:r w:rsidR="005E613E">
        <w:rPr>
          <w:noProof/>
        </w:rPr>
        <w:fldChar w:fldCharType="end"/>
      </w:r>
      <w:r>
        <w:t xml:space="preserve"> The Dashboard database schema</w:t>
      </w:r>
    </w:p>
    <w:tbl>
      <w:tblPr>
        <w:tblStyle w:val="GridTable4-Accent1"/>
        <w:tblW w:w="0" w:type="auto"/>
        <w:tblLook w:val="04A0" w:firstRow="1" w:lastRow="0" w:firstColumn="1" w:lastColumn="0" w:noHBand="0" w:noVBand="1"/>
      </w:tblPr>
      <w:tblGrid>
        <w:gridCol w:w="2605"/>
        <w:gridCol w:w="6182"/>
      </w:tblGrid>
      <w:tr w:rsidR="00A913CD" w14:paraId="6E76646B" w14:textId="77777777" w:rsidTr="00A91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37AED7A" w14:textId="75AB6508" w:rsidR="00A913CD" w:rsidRDefault="00A913CD" w:rsidP="00A913CD">
            <w:pPr>
              <w:jc w:val="center"/>
            </w:pPr>
            <w:r>
              <w:t>Tables</w:t>
            </w:r>
          </w:p>
        </w:tc>
        <w:tc>
          <w:tcPr>
            <w:tcW w:w="6182" w:type="dxa"/>
          </w:tcPr>
          <w:p w14:paraId="6DF516BE" w14:textId="4B4FDA5E" w:rsidR="00A913CD" w:rsidRDefault="00A913CD" w:rsidP="00A913CD">
            <w:pPr>
              <w:jc w:val="center"/>
              <w:cnfStyle w:val="100000000000" w:firstRow="1" w:lastRow="0" w:firstColumn="0" w:lastColumn="0" w:oddVBand="0" w:evenVBand="0" w:oddHBand="0" w:evenHBand="0" w:firstRowFirstColumn="0" w:firstRowLastColumn="0" w:lastRowFirstColumn="0" w:lastRowLastColumn="0"/>
            </w:pPr>
            <w:r>
              <w:t>Description</w:t>
            </w:r>
          </w:p>
        </w:tc>
      </w:tr>
      <w:tr w:rsidR="00A913CD" w14:paraId="4CA11CB5"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EF73E34" w14:textId="652B4B3C" w:rsidR="00A913CD" w:rsidRDefault="00A913CD" w:rsidP="00A913CD">
            <w:r>
              <w:t>Groups</w:t>
            </w:r>
          </w:p>
        </w:tc>
        <w:tc>
          <w:tcPr>
            <w:tcW w:w="6182" w:type="dxa"/>
          </w:tcPr>
          <w:p w14:paraId="7E1A28EE" w14:textId="48F2331C" w:rsidR="00A913CD" w:rsidRDefault="00A913CD" w:rsidP="00D8700A">
            <w:pPr>
              <w:ind w:left="1422"/>
              <w:cnfStyle w:val="000000100000" w:firstRow="0" w:lastRow="0" w:firstColumn="0" w:lastColumn="0" w:oddVBand="0" w:evenVBand="0" w:oddHBand="1" w:evenHBand="0" w:firstRowFirstColumn="0" w:firstRowLastColumn="0" w:lastRowFirstColumn="0" w:lastRowLastColumn="0"/>
            </w:pPr>
            <w:r>
              <w:t>Group of users of the system</w:t>
            </w:r>
          </w:p>
        </w:tc>
      </w:tr>
      <w:tr w:rsidR="00A913CD" w14:paraId="153B114B" w14:textId="77777777" w:rsidTr="00A913CD">
        <w:tc>
          <w:tcPr>
            <w:cnfStyle w:val="001000000000" w:firstRow="0" w:lastRow="0" w:firstColumn="1" w:lastColumn="0" w:oddVBand="0" w:evenVBand="0" w:oddHBand="0" w:evenHBand="0" w:firstRowFirstColumn="0" w:firstRowLastColumn="0" w:lastRowFirstColumn="0" w:lastRowLastColumn="0"/>
            <w:tcW w:w="2605" w:type="dxa"/>
          </w:tcPr>
          <w:p w14:paraId="5BD73B78" w14:textId="0E9F8BBF" w:rsidR="00A913CD" w:rsidRDefault="00A913CD" w:rsidP="00A913CD">
            <w:r>
              <w:t>Users</w:t>
            </w:r>
          </w:p>
        </w:tc>
        <w:tc>
          <w:tcPr>
            <w:tcW w:w="6182" w:type="dxa"/>
          </w:tcPr>
          <w:p w14:paraId="6B116420" w14:textId="6BAFEE5A" w:rsidR="00A913CD" w:rsidRDefault="00A913CD" w:rsidP="00D8700A">
            <w:pPr>
              <w:ind w:left="1422"/>
              <w:cnfStyle w:val="000000000000" w:firstRow="0" w:lastRow="0" w:firstColumn="0" w:lastColumn="0" w:oddVBand="0" w:evenVBand="0" w:oddHBand="0" w:evenHBand="0" w:firstRowFirstColumn="0" w:firstRowLastColumn="0" w:lastRowFirstColumn="0" w:lastRowLastColumn="0"/>
            </w:pPr>
            <w:r>
              <w:t>User information</w:t>
            </w:r>
          </w:p>
        </w:tc>
      </w:tr>
      <w:tr w:rsidR="00A913CD" w14:paraId="3CB7BB3B"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6F783FB" w14:textId="065D9503" w:rsidR="00A913CD" w:rsidRDefault="00D8700A" w:rsidP="00A913CD">
            <w:r>
              <w:t>Persistent_logins</w:t>
            </w:r>
          </w:p>
        </w:tc>
        <w:tc>
          <w:tcPr>
            <w:tcW w:w="6182" w:type="dxa"/>
          </w:tcPr>
          <w:p w14:paraId="708F18CF" w14:textId="7111CBE4" w:rsidR="00D8700A" w:rsidRDefault="00D8700A" w:rsidP="00D8700A">
            <w:pPr>
              <w:ind w:left="1422"/>
              <w:cnfStyle w:val="000000100000" w:firstRow="0" w:lastRow="0" w:firstColumn="0" w:lastColumn="0" w:oddVBand="0" w:evenVBand="0" w:oddHBand="1" w:evenHBand="0" w:firstRowFirstColumn="0" w:firstRowLastColumn="0" w:lastRowFirstColumn="0" w:lastRowLastColumn="0"/>
            </w:pPr>
            <w:r>
              <w:t>Store remember me credentials</w:t>
            </w:r>
          </w:p>
        </w:tc>
      </w:tr>
      <w:tr w:rsidR="00D8700A" w14:paraId="688384CE" w14:textId="77777777" w:rsidTr="00A913CD">
        <w:tc>
          <w:tcPr>
            <w:cnfStyle w:val="001000000000" w:firstRow="0" w:lastRow="0" w:firstColumn="1" w:lastColumn="0" w:oddVBand="0" w:evenVBand="0" w:oddHBand="0" w:evenHBand="0" w:firstRowFirstColumn="0" w:firstRowLastColumn="0" w:lastRowFirstColumn="0" w:lastRowLastColumn="0"/>
            <w:tcW w:w="2605" w:type="dxa"/>
          </w:tcPr>
          <w:p w14:paraId="7609FDD3" w14:textId="188ACDCC" w:rsidR="00D8700A" w:rsidRDefault="00D8700A" w:rsidP="00A913CD">
            <w:r>
              <w:t>Password_resets</w:t>
            </w:r>
          </w:p>
        </w:tc>
        <w:tc>
          <w:tcPr>
            <w:tcW w:w="6182" w:type="dxa"/>
          </w:tcPr>
          <w:p w14:paraId="785B7AD0" w14:textId="2005C15C" w:rsidR="00D8700A" w:rsidRDefault="00D8700A" w:rsidP="00D8700A">
            <w:pPr>
              <w:ind w:left="1422"/>
              <w:cnfStyle w:val="000000000000" w:firstRow="0" w:lastRow="0" w:firstColumn="0" w:lastColumn="0" w:oddVBand="0" w:evenVBand="0" w:oddHBand="0" w:evenHBand="0" w:firstRowFirstColumn="0" w:firstRowLastColumn="0" w:lastRowFirstColumn="0" w:lastRowLastColumn="0"/>
            </w:pPr>
            <w:r>
              <w:t>Store reset password credentials</w:t>
            </w:r>
          </w:p>
        </w:tc>
      </w:tr>
      <w:tr w:rsidR="00D8700A" w14:paraId="515F3969"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AD8BC09" w14:textId="4D2A4A9C" w:rsidR="00D8700A" w:rsidRDefault="00D8700A" w:rsidP="00A913CD">
            <w:r>
              <w:t>Project_members</w:t>
            </w:r>
          </w:p>
        </w:tc>
        <w:tc>
          <w:tcPr>
            <w:tcW w:w="6182" w:type="dxa"/>
          </w:tcPr>
          <w:p w14:paraId="37B261D0" w14:textId="49749792" w:rsidR="00D8700A" w:rsidRDefault="00D8700A" w:rsidP="00D8700A">
            <w:pPr>
              <w:ind w:left="1422"/>
              <w:cnfStyle w:val="000000100000" w:firstRow="0" w:lastRow="0" w:firstColumn="0" w:lastColumn="0" w:oddVBand="0" w:evenVBand="0" w:oddHBand="1" w:evenHBand="0" w:firstRowFirstColumn="0" w:firstRowLastColumn="0" w:lastRowFirstColumn="0" w:lastRowLastColumn="0"/>
            </w:pPr>
            <w:r>
              <w:t>Members of projects</w:t>
            </w:r>
          </w:p>
        </w:tc>
      </w:tr>
      <w:tr w:rsidR="00D8700A" w14:paraId="592FECD9" w14:textId="77777777" w:rsidTr="00A913CD">
        <w:tc>
          <w:tcPr>
            <w:cnfStyle w:val="001000000000" w:firstRow="0" w:lastRow="0" w:firstColumn="1" w:lastColumn="0" w:oddVBand="0" w:evenVBand="0" w:oddHBand="0" w:evenHBand="0" w:firstRowFirstColumn="0" w:firstRowLastColumn="0" w:lastRowFirstColumn="0" w:lastRowLastColumn="0"/>
            <w:tcW w:w="2605" w:type="dxa"/>
          </w:tcPr>
          <w:p w14:paraId="40BA8870" w14:textId="1E9E1B59" w:rsidR="00D8700A" w:rsidRDefault="00D8700A" w:rsidP="00A913CD">
            <w:r>
              <w:t>Tests</w:t>
            </w:r>
          </w:p>
        </w:tc>
        <w:tc>
          <w:tcPr>
            <w:tcW w:w="6182" w:type="dxa"/>
          </w:tcPr>
          <w:p w14:paraId="4F10F911" w14:textId="3C7632F0" w:rsidR="00D8700A" w:rsidRDefault="00D8700A" w:rsidP="00D8700A">
            <w:pPr>
              <w:ind w:left="1422"/>
              <w:cnfStyle w:val="000000000000" w:firstRow="0" w:lastRow="0" w:firstColumn="0" w:lastColumn="0" w:oddVBand="0" w:evenVBand="0" w:oddHBand="0" w:evenHBand="0" w:firstRowFirstColumn="0" w:firstRowLastColumn="0" w:lastRowFirstColumn="0" w:lastRowLastColumn="0"/>
            </w:pPr>
            <w:r>
              <w:t>Test suite information</w:t>
            </w:r>
          </w:p>
        </w:tc>
      </w:tr>
      <w:tr w:rsidR="00D8700A" w14:paraId="2CB085D3"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9D15066" w14:textId="0B0ABEC8" w:rsidR="00D8700A" w:rsidRDefault="00D8700A" w:rsidP="00A913CD">
            <w:r>
              <w:t>Roles</w:t>
            </w:r>
          </w:p>
        </w:tc>
        <w:tc>
          <w:tcPr>
            <w:tcW w:w="6182" w:type="dxa"/>
          </w:tcPr>
          <w:p w14:paraId="5E06246E" w14:textId="3645AAF1" w:rsidR="00D8700A" w:rsidRDefault="00D8700A" w:rsidP="00D8700A">
            <w:pPr>
              <w:ind w:left="1422"/>
              <w:cnfStyle w:val="000000100000" w:firstRow="0" w:lastRow="0" w:firstColumn="0" w:lastColumn="0" w:oddVBand="0" w:evenVBand="0" w:oddHBand="1" w:evenHBand="0" w:firstRowFirstColumn="0" w:firstRowLastColumn="0" w:lastRowFirstColumn="0" w:lastRowLastColumn="0"/>
            </w:pPr>
            <w:r>
              <w:t>User roles</w:t>
            </w:r>
          </w:p>
        </w:tc>
      </w:tr>
      <w:tr w:rsidR="00D8700A" w14:paraId="5975BF76" w14:textId="77777777" w:rsidTr="00A913CD">
        <w:tc>
          <w:tcPr>
            <w:cnfStyle w:val="001000000000" w:firstRow="0" w:lastRow="0" w:firstColumn="1" w:lastColumn="0" w:oddVBand="0" w:evenVBand="0" w:oddHBand="0" w:evenHBand="0" w:firstRowFirstColumn="0" w:firstRowLastColumn="0" w:lastRowFirstColumn="0" w:lastRowLastColumn="0"/>
            <w:tcW w:w="2605" w:type="dxa"/>
          </w:tcPr>
          <w:p w14:paraId="061C32CD" w14:textId="153EFEBE" w:rsidR="00D8700A" w:rsidRDefault="00D8700A" w:rsidP="00A913CD">
            <w:r>
              <w:t>Projects</w:t>
            </w:r>
          </w:p>
        </w:tc>
        <w:tc>
          <w:tcPr>
            <w:tcW w:w="6182" w:type="dxa"/>
          </w:tcPr>
          <w:p w14:paraId="02D5A709" w14:textId="2CBF8695" w:rsidR="00D8700A" w:rsidRDefault="00D8700A" w:rsidP="00D8700A">
            <w:pPr>
              <w:ind w:left="1422"/>
              <w:cnfStyle w:val="000000000000" w:firstRow="0" w:lastRow="0" w:firstColumn="0" w:lastColumn="0" w:oddVBand="0" w:evenVBand="0" w:oddHBand="0" w:evenHBand="0" w:firstRowFirstColumn="0" w:firstRowLastColumn="0" w:lastRowFirstColumn="0" w:lastRowLastColumn="0"/>
            </w:pPr>
            <w:r>
              <w:t>Project information</w:t>
            </w:r>
          </w:p>
        </w:tc>
      </w:tr>
      <w:tr w:rsidR="00D8700A" w14:paraId="00BD006F"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AC26E72" w14:textId="6DC66023" w:rsidR="00D8700A" w:rsidRDefault="00D8700A" w:rsidP="00A913CD">
            <w:r>
              <w:t>Project_nodes</w:t>
            </w:r>
          </w:p>
        </w:tc>
        <w:tc>
          <w:tcPr>
            <w:tcW w:w="6182" w:type="dxa"/>
          </w:tcPr>
          <w:p w14:paraId="3013C017" w14:textId="4CF88217" w:rsidR="00D8700A" w:rsidRDefault="00D8700A" w:rsidP="00D8700A">
            <w:pPr>
              <w:ind w:left="1422"/>
              <w:cnfStyle w:val="000000100000" w:firstRow="0" w:lastRow="0" w:firstColumn="0" w:lastColumn="0" w:oddVBand="0" w:evenVBand="0" w:oddHBand="1" w:evenHBand="0" w:firstRowFirstColumn="0" w:firstRowLastColumn="0" w:lastRowFirstColumn="0" w:lastRowLastColumn="0"/>
            </w:pPr>
            <w:r>
              <w:t>Link agent with projects</w:t>
            </w:r>
          </w:p>
        </w:tc>
      </w:tr>
      <w:tr w:rsidR="00D8700A" w14:paraId="67229E7D" w14:textId="77777777" w:rsidTr="00A913CD">
        <w:tc>
          <w:tcPr>
            <w:cnfStyle w:val="001000000000" w:firstRow="0" w:lastRow="0" w:firstColumn="1" w:lastColumn="0" w:oddVBand="0" w:evenVBand="0" w:oddHBand="0" w:evenHBand="0" w:firstRowFirstColumn="0" w:firstRowLastColumn="0" w:lastRowFirstColumn="0" w:lastRowLastColumn="0"/>
            <w:tcW w:w="2605" w:type="dxa"/>
          </w:tcPr>
          <w:p w14:paraId="591418D9" w14:textId="362707FD" w:rsidR="00D8700A" w:rsidRDefault="00D8700A" w:rsidP="00A913CD">
            <w:r>
              <w:t>Nodes</w:t>
            </w:r>
          </w:p>
        </w:tc>
        <w:tc>
          <w:tcPr>
            <w:tcW w:w="6182" w:type="dxa"/>
          </w:tcPr>
          <w:p w14:paraId="730A2461" w14:textId="126A41F1" w:rsidR="00D8700A" w:rsidRDefault="00D8700A" w:rsidP="00D8700A">
            <w:pPr>
              <w:ind w:left="1422"/>
              <w:cnfStyle w:val="000000000000" w:firstRow="0" w:lastRow="0" w:firstColumn="0" w:lastColumn="0" w:oddVBand="0" w:evenVBand="0" w:oddHBand="0" w:evenHBand="0" w:firstRowFirstColumn="0" w:firstRowLastColumn="0" w:lastRowFirstColumn="0" w:lastRowLastColumn="0"/>
            </w:pPr>
            <w:r>
              <w:t>Agent information</w:t>
            </w:r>
          </w:p>
        </w:tc>
      </w:tr>
      <w:tr w:rsidR="00D8700A" w14:paraId="65CD2BC0"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40D32AD" w14:textId="0B145E96" w:rsidR="00D8700A" w:rsidRDefault="00D8700A" w:rsidP="00A913CD">
            <w:r>
              <w:t>Test_data</w:t>
            </w:r>
          </w:p>
        </w:tc>
        <w:tc>
          <w:tcPr>
            <w:tcW w:w="6182" w:type="dxa"/>
          </w:tcPr>
          <w:p w14:paraId="395DFD5A" w14:textId="277D614F" w:rsidR="00D8700A" w:rsidRDefault="00D8700A" w:rsidP="00D8700A">
            <w:pPr>
              <w:ind w:left="1422"/>
              <w:cnfStyle w:val="000000100000" w:firstRow="0" w:lastRow="0" w:firstColumn="0" w:lastColumn="0" w:oddVBand="0" w:evenVBand="0" w:oddHBand="1" w:evenHBand="0" w:firstRowFirstColumn="0" w:firstRowLastColumn="0" w:lastRowFirstColumn="0" w:lastRowLastColumn="0"/>
            </w:pPr>
            <w:r>
              <w:t>Data file of test suites</w:t>
            </w:r>
          </w:p>
        </w:tc>
      </w:tr>
      <w:tr w:rsidR="00D8700A" w14:paraId="57B756F2" w14:textId="77777777" w:rsidTr="00A913CD">
        <w:tc>
          <w:tcPr>
            <w:cnfStyle w:val="001000000000" w:firstRow="0" w:lastRow="0" w:firstColumn="1" w:lastColumn="0" w:oddVBand="0" w:evenVBand="0" w:oddHBand="0" w:evenHBand="0" w:firstRowFirstColumn="0" w:firstRowLastColumn="0" w:lastRowFirstColumn="0" w:lastRowLastColumn="0"/>
            <w:tcW w:w="2605" w:type="dxa"/>
          </w:tcPr>
          <w:p w14:paraId="25B1638A" w14:textId="2F8F56F6" w:rsidR="00D8700A" w:rsidRDefault="00D8700A" w:rsidP="00A913CD">
            <w:r>
              <w:t>Parameter_values</w:t>
            </w:r>
          </w:p>
        </w:tc>
        <w:tc>
          <w:tcPr>
            <w:tcW w:w="6182" w:type="dxa"/>
          </w:tcPr>
          <w:p w14:paraId="214463DA" w14:textId="2907D510" w:rsidR="00D8700A" w:rsidRDefault="00D8700A" w:rsidP="00D8700A">
            <w:pPr>
              <w:ind w:left="1422"/>
              <w:cnfStyle w:val="000000000000" w:firstRow="0" w:lastRow="0" w:firstColumn="0" w:lastColumn="0" w:oddVBand="0" w:evenVBand="0" w:oddHBand="0" w:evenHBand="0" w:firstRowFirstColumn="0" w:firstRowLastColumn="0" w:lastRowFirstColumn="0" w:lastRowLastColumn="0"/>
            </w:pPr>
            <w:r>
              <w:t>Values of parameters of test suites</w:t>
            </w:r>
          </w:p>
        </w:tc>
      </w:tr>
      <w:tr w:rsidR="00D8700A" w14:paraId="7D74C434"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AB306A5" w14:textId="0398083D" w:rsidR="00D8700A" w:rsidRDefault="00D8700A" w:rsidP="00A913CD">
            <w:r>
              <w:t>Parameters</w:t>
            </w:r>
          </w:p>
        </w:tc>
        <w:tc>
          <w:tcPr>
            <w:tcW w:w="6182" w:type="dxa"/>
          </w:tcPr>
          <w:p w14:paraId="7112E8AA" w14:textId="7A80BDAF" w:rsidR="00D8700A" w:rsidRDefault="00D8700A" w:rsidP="00D8700A">
            <w:pPr>
              <w:ind w:left="1422"/>
              <w:cnfStyle w:val="000000100000" w:firstRow="0" w:lastRow="0" w:firstColumn="0" w:lastColumn="0" w:oddVBand="0" w:evenVBand="0" w:oddHBand="1" w:evenHBand="0" w:firstRowFirstColumn="0" w:firstRowLastColumn="0" w:lastRowFirstColumn="0" w:lastRowLastColumn="0"/>
            </w:pPr>
            <w:r>
              <w:t>Parameters of Test suites</w:t>
            </w:r>
          </w:p>
        </w:tc>
      </w:tr>
      <w:tr w:rsidR="00D8700A" w14:paraId="1CB04758" w14:textId="77777777" w:rsidTr="00A913CD">
        <w:tc>
          <w:tcPr>
            <w:cnfStyle w:val="001000000000" w:firstRow="0" w:lastRow="0" w:firstColumn="1" w:lastColumn="0" w:oddVBand="0" w:evenVBand="0" w:oddHBand="0" w:evenHBand="0" w:firstRowFirstColumn="0" w:firstRowLastColumn="0" w:lastRowFirstColumn="0" w:lastRowLastColumn="0"/>
            <w:tcW w:w="2605" w:type="dxa"/>
          </w:tcPr>
          <w:p w14:paraId="12012C84" w14:textId="7DF07B30" w:rsidR="00D8700A" w:rsidRDefault="00D8700A" w:rsidP="00A913CD">
            <w:r>
              <w:t xml:space="preserve">Reports </w:t>
            </w:r>
          </w:p>
        </w:tc>
        <w:tc>
          <w:tcPr>
            <w:tcW w:w="6182" w:type="dxa"/>
          </w:tcPr>
          <w:p w14:paraId="5215782D" w14:textId="0DB2EAFC" w:rsidR="00D8700A" w:rsidRDefault="00D8700A" w:rsidP="00D8700A">
            <w:pPr>
              <w:ind w:left="1422"/>
              <w:cnfStyle w:val="000000000000" w:firstRow="0" w:lastRow="0" w:firstColumn="0" w:lastColumn="0" w:oddVBand="0" w:evenVBand="0" w:oddHBand="0" w:evenHBand="0" w:firstRowFirstColumn="0" w:firstRowLastColumn="0" w:lastRowFirstColumn="0" w:lastRowLastColumn="0"/>
            </w:pPr>
            <w:r>
              <w:t>Result of test runtimes</w:t>
            </w:r>
          </w:p>
        </w:tc>
      </w:tr>
      <w:tr w:rsidR="00D8700A" w14:paraId="4A27454A"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6C164AC" w14:textId="5F9A107B" w:rsidR="00D8700A" w:rsidRDefault="00D8700A" w:rsidP="00A913CD">
            <w:r>
              <w:t>Files</w:t>
            </w:r>
          </w:p>
        </w:tc>
        <w:tc>
          <w:tcPr>
            <w:tcW w:w="6182" w:type="dxa"/>
          </w:tcPr>
          <w:p w14:paraId="244019B7" w14:textId="34772E67" w:rsidR="00D8700A" w:rsidRDefault="00D8700A" w:rsidP="00D8700A">
            <w:pPr>
              <w:ind w:left="1422"/>
              <w:cnfStyle w:val="000000100000" w:firstRow="0" w:lastRow="0" w:firstColumn="0" w:lastColumn="0" w:oddVBand="0" w:evenVBand="0" w:oddHBand="1" w:evenHBand="0" w:firstRowFirstColumn="0" w:firstRowLastColumn="0" w:lastRowFirstColumn="0" w:lastRowLastColumn="0"/>
            </w:pPr>
            <w:r>
              <w:t>Script files of test suites</w:t>
            </w:r>
          </w:p>
        </w:tc>
      </w:tr>
    </w:tbl>
    <w:p w14:paraId="4ABA37EE" w14:textId="23B4FB1A" w:rsidR="00A913CD" w:rsidRPr="00A913CD" w:rsidRDefault="00A913CD" w:rsidP="00A913CD"/>
    <w:p w14:paraId="1D17D222" w14:textId="18A672F2" w:rsidR="00566E59" w:rsidRDefault="00372CC9" w:rsidP="00372CC9">
      <w:pPr>
        <w:pStyle w:val="Heading2"/>
      </w:pPr>
      <w:bookmarkStart w:id="22" w:name="_Toc482697512"/>
      <w:r>
        <w:t>Dashboard sitemap</w:t>
      </w:r>
      <w:bookmarkEnd w:id="22"/>
    </w:p>
    <w:p w14:paraId="5507A446" w14:textId="77777777" w:rsidR="00372CC9" w:rsidRDefault="00372CC9" w:rsidP="00372CC9">
      <w:pPr>
        <w:keepNext/>
        <w:jc w:val="center"/>
      </w:pPr>
      <w:r w:rsidRPr="00372CC9">
        <w:rPr>
          <w:noProof/>
          <w:lang w:eastAsia="en-US"/>
        </w:rPr>
        <w:drawing>
          <wp:inline distT="0" distB="0" distL="0" distR="0" wp14:anchorId="57992642" wp14:editId="60DA467E">
            <wp:extent cx="5586095" cy="4257425"/>
            <wp:effectExtent l="0" t="0" r="0" b="0"/>
            <wp:docPr id="28" name="Picture 28" descr="C:\Users\DMA81HC\Downloads\Dashboard sitemap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MA81HC\Downloads\Dashboard sitemaps v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6095" cy="4257425"/>
                    </a:xfrm>
                    <a:prstGeom prst="rect">
                      <a:avLst/>
                    </a:prstGeom>
                    <a:noFill/>
                    <a:ln>
                      <a:noFill/>
                    </a:ln>
                  </pic:spPr>
                </pic:pic>
              </a:graphicData>
            </a:graphic>
          </wp:inline>
        </w:drawing>
      </w:r>
    </w:p>
    <w:p w14:paraId="4AA78BAE" w14:textId="1B1C7E50" w:rsidR="00372CC9" w:rsidRPr="00566E59" w:rsidRDefault="00372CC9" w:rsidP="00372CC9">
      <w:pPr>
        <w:pStyle w:val="Caption"/>
        <w:jc w:val="center"/>
      </w:pPr>
      <w:r>
        <w:t xml:space="preserve">Figure </w:t>
      </w:r>
      <w:r w:rsidR="005E613E">
        <w:fldChar w:fldCharType="begin"/>
      </w:r>
      <w:r w:rsidR="005E613E">
        <w:instrText xml:space="preserve"> SEQ Figure \* ARABIC </w:instrText>
      </w:r>
      <w:r w:rsidR="005E613E">
        <w:fldChar w:fldCharType="separate"/>
      </w:r>
      <w:r>
        <w:rPr>
          <w:noProof/>
        </w:rPr>
        <w:t>18</w:t>
      </w:r>
      <w:r w:rsidR="005E613E">
        <w:rPr>
          <w:noProof/>
        </w:rPr>
        <w:fldChar w:fldCharType="end"/>
      </w:r>
      <w:r>
        <w:t xml:space="preserve"> Dashboard sitemap</w:t>
      </w:r>
    </w:p>
    <w:p w14:paraId="407E478F" w14:textId="24EB882F" w:rsidR="006E480C" w:rsidRPr="00CD4300" w:rsidRDefault="006E480C" w:rsidP="006E480C"/>
    <w:sectPr w:rsidR="006E480C" w:rsidRPr="00CD4300" w:rsidSect="00924078">
      <w:headerReference w:type="default" r:id="rId39"/>
      <w:footerReference w:type="default" r:id="rId40"/>
      <w:pgSz w:w="11907" w:h="16839" w:code="9"/>
      <w:pgMar w:top="1890" w:right="1555" w:bottom="1800" w:left="1555" w:header="720" w:footer="57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2CBB7C" w14:textId="77777777" w:rsidR="001016C5" w:rsidRDefault="001016C5">
      <w:pPr>
        <w:spacing w:after="0" w:line="240" w:lineRule="auto"/>
      </w:pPr>
      <w:r>
        <w:separator/>
      </w:r>
    </w:p>
  </w:endnote>
  <w:endnote w:type="continuationSeparator" w:id="0">
    <w:p w14:paraId="0A54F10B" w14:textId="77777777" w:rsidR="001016C5" w:rsidRDefault="001016C5">
      <w:pPr>
        <w:spacing w:after="0" w:line="240" w:lineRule="auto"/>
      </w:pPr>
      <w:r>
        <w:continuationSeparator/>
      </w:r>
    </w:p>
  </w:endnote>
  <w:endnote w:type="continuationNotice" w:id="1">
    <w:p w14:paraId="33C48F23" w14:textId="77777777" w:rsidR="001016C5" w:rsidRDefault="001016C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4246745"/>
      <w:docPartObj>
        <w:docPartGallery w:val="Page Numbers (Bottom of Page)"/>
        <w:docPartUnique/>
      </w:docPartObj>
    </w:sdtPr>
    <w:sdtEndPr>
      <w:rPr>
        <w:noProof/>
      </w:rPr>
    </w:sdtEndPr>
    <w:sdtContent>
      <w:p w14:paraId="3E7AA3C1" w14:textId="60EC9D71" w:rsidR="00C842EA" w:rsidRDefault="00C842EA">
        <w:pPr>
          <w:pStyle w:val="Footer"/>
          <w:jc w:val="center"/>
        </w:pPr>
        <w:r>
          <w:fldChar w:fldCharType="begin"/>
        </w:r>
        <w:r>
          <w:instrText xml:space="preserve"> PAGE   \* MERGEFORMAT </w:instrText>
        </w:r>
        <w:r>
          <w:fldChar w:fldCharType="separate"/>
        </w:r>
        <w:r w:rsidR="005E613E">
          <w:rPr>
            <w:noProof/>
          </w:rPr>
          <w:t>1</w:t>
        </w:r>
        <w:r>
          <w:rPr>
            <w:noProof/>
          </w:rPr>
          <w:fldChar w:fldCharType="end"/>
        </w:r>
      </w:p>
    </w:sdtContent>
  </w:sdt>
  <w:p w14:paraId="1012F297" w14:textId="77777777" w:rsidR="00C842EA" w:rsidRDefault="00C842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C06A0C" w14:textId="77777777" w:rsidR="001016C5" w:rsidRDefault="001016C5">
      <w:pPr>
        <w:spacing w:after="0" w:line="240" w:lineRule="auto"/>
      </w:pPr>
      <w:r>
        <w:separator/>
      </w:r>
    </w:p>
  </w:footnote>
  <w:footnote w:type="continuationSeparator" w:id="0">
    <w:p w14:paraId="70C85317" w14:textId="77777777" w:rsidR="001016C5" w:rsidRDefault="001016C5">
      <w:pPr>
        <w:spacing w:after="0" w:line="240" w:lineRule="auto"/>
      </w:pPr>
      <w:r>
        <w:continuationSeparator/>
      </w:r>
    </w:p>
  </w:footnote>
  <w:footnote w:type="continuationNotice" w:id="1">
    <w:p w14:paraId="4027B9AA" w14:textId="77777777" w:rsidR="001016C5" w:rsidRDefault="001016C5">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F28A" w14:textId="383ED2E3" w:rsidR="00C842EA" w:rsidRDefault="00C842EA" w:rsidP="000E3A5B">
    <w:pPr>
      <w:pStyle w:val="Header"/>
      <w:jc w:val="center"/>
      <w:rPr>
        <w:b/>
      </w:rPr>
    </w:pPr>
    <w:r w:rsidRPr="00E12579">
      <w:rPr>
        <w:b/>
        <w:noProof/>
        <w:lang w:eastAsia="en-US"/>
      </w:rPr>
      <w:drawing>
        <wp:anchor distT="0" distB="0" distL="114300" distR="114300" simplePos="0" relativeHeight="251658243" behindDoc="0" locked="0" layoutInCell="0" hidden="0" allowOverlap="1" wp14:anchorId="1012F298" wp14:editId="1012F299">
          <wp:simplePos x="0" y="0"/>
          <wp:positionH relativeFrom="margin">
            <wp:posOffset>4379595</wp:posOffset>
          </wp:positionH>
          <wp:positionV relativeFrom="paragraph">
            <wp:posOffset>-163195</wp:posOffset>
          </wp:positionV>
          <wp:extent cx="1354455" cy="482600"/>
          <wp:effectExtent l="0" t="0" r="0" b="0"/>
          <wp:wrapThrough wrapText="bothSides">
            <wp:wrapPolygon edited="0">
              <wp:start x="0" y="0"/>
              <wp:lineTo x="0" y="20463"/>
              <wp:lineTo x="21266" y="20463"/>
              <wp:lineTo x="21266" y="0"/>
              <wp:lineTo x="0" y="0"/>
            </wp:wrapPolygon>
          </wp:wrapThrough>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
                  <a:srcRect/>
                  <a:stretch>
                    <a:fillRect/>
                  </a:stretch>
                </pic:blipFill>
                <pic:spPr>
                  <a:xfrm>
                    <a:off x="0" y="0"/>
                    <a:ext cx="1354455" cy="482600"/>
                  </a:xfrm>
                  <a:prstGeom prst="rect">
                    <a:avLst/>
                  </a:prstGeom>
                  <a:ln/>
                </pic:spPr>
              </pic:pic>
            </a:graphicData>
          </a:graphic>
          <wp14:sizeRelH relativeFrom="margin">
            <wp14:pctWidth>0</wp14:pctWidth>
          </wp14:sizeRelH>
          <wp14:sizeRelV relativeFrom="margin">
            <wp14:pctHeight>0</wp14:pctHeight>
          </wp14:sizeRelV>
        </wp:anchor>
      </w:drawing>
    </w:r>
    <w:r w:rsidRPr="00E12579">
      <w:rPr>
        <w:b/>
        <w:noProof/>
        <w:lang w:eastAsia="en-US"/>
      </w:rPr>
      <w:drawing>
        <wp:anchor distT="0" distB="0" distL="114300" distR="114300" simplePos="0" relativeHeight="251658242" behindDoc="0" locked="0" layoutInCell="0" hidden="0" allowOverlap="1" wp14:anchorId="1012F29A" wp14:editId="1012F29B">
          <wp:simplePos x="0" y="0"/>
          <wp:positionH relativeFrom="margin">
            <wp:posOffset>153670</wp:posOffset>
          </wp:positionH>
          <wp:positionV relativeFrom="paragraph">
            <wp:posOffset>-102870</wp:posOffset>
          </wp:positionV>
          <wp:extent cx="760730" cy="504190"/>
          <wp:effectExtent l="0" t="0" r="1270" b="0"/>
          <wp:wrapThrough wrapText="bothSides">
            <wp:wrapPolygon edited="0">
              <wp:start x="1082" y="0"/>
              <wp:lineTo x="0" y="9793"/>
              <wp:lineTo x="0" y="19587"/>
              <wp:lineTo x="541" y="20403"/>
              <wp:lineTo x="21095" y="20403"/>
              <wp:lineTo x="21095" y="0"/>
              <wp:lineTo x="1082" y="0"/>
            </wp:wrapPolygon>
          </wp:wrapThrough>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
                  <a:srcRect/>
                  <a:stretch>
                    <a:fillRect/>
                  </a:stretch>
                </pic:blipFill>
                <pic:spPr>
                  <a:xfrm>
                    <a:off x="0" y="0"/>
                    <a:ext cx="760730" cy="504190"/>
                  </a:xfrm>
                  <a:prstGeom prst="rect">
                    <a:avLst/>
                  </a:prstGeom>
                  <a:ln/>
                </pic:spPr>
              </pic:pic>
            </a:graphicData>
          </a:graphic>
          <wp14:sizeRelH relativeFrom="margin">
            <wp14:pctWidth>0</wp14:pctWidth>
          </wp14:sizeRelH>
          <wp14:sizeRelV relativeFrom="margin">
            <wp14:pctHeight>0</wp14:pctHeight>
          </wp14:sizeRelV>
        </wp:anchor>
      </w:drawing>
    </w:r>
    <w:r>
      <w:rPr>
        <w:b/>
        <w:noProof/>
        <w:lang w:eastAsia="en-US"/>
      </w:rPr>
      <w:t>System Design</w:t>
    </w:r>
    <w:r>
      <w:rPr>
        <w:b/>
      </w:rPr>
      <w:t xml:space="preserve"> - Performance Testing Dashboard</w:t>
    </w:r>
  </w:p>
  <w:p w14:paraId="0AE2E1C9" w14:textId="006B1DD0" w:rsidR="00C842EA" w:rsidRDefault="00C842EA" w:rsidP="00232DF6">
    <w:pPr>
      <w:tabs>
        <w:tab w:val="left" w:pos="1530"/>
      </w:tabs>
      <w:spacing w:after="0" w:line="240" w:lineRule="auto"/>
      <w:jc w:val="center"/>
    </w:pPr>
    <w:r>
      <w:t>Version 1.4</w:t>
    </w:r>
  </w:p>
  <w:p w14:paraId="1012F28C" w14:textId="77777777" w:rsidR="00C842EA" w:rsidRPr="0084553D" w:rsidRDefault="00C842EA" w:rsidP="000E3A5B">
    <w:pPr>
      <w:pStyle w:val="Header"/>
    </w:pPr>
  </w:p>
  <w:p w14:paraId="1012F28D" w14:textId="77777777" w:rsidR="00C842EA" w:rsidRPr="000E3A5B" w:rsidRDefault="00C842EA" w:rsidP="000E3A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F28E" w14:textId="023AD753" w:rsidR="00C842EA" w:rsidRDefault="00C842EA" w:rsidP="0084553D">
    <w:pPr>
      <w:pStyle w:val="Header"/>
      <w:jc w:val="center"/>
      <w:rPr>
        <w:b/>
      </w:rPr>
    </w:pPr>
    <w:r w:rsidRPr="00E12579">
      <w:rPr>
        <w:b/>
        <w:noProof/>
        <w:lang w:eastAsia="en-US"/>
      </w:rPr>
      <w:drawing>
        <wp:anchor distT="0" distB="0" distL="114300" distR="114300" simplePos="0" relativeHeight="251658241" behindDoc="0" locked="0" layoutInCell="0" hidden="0" allowOverlap="1" wp14:anchorId="1012F29C" wp14:editId="1012F29D">
          <wp:simplePos x="0" y="0"/>
          <wp:positionH relativeFrom="margin">
            <wp:align>right</wp:align>
          </wp:positionH>
          <wp:positionV relativeFrom="paragraph">
            <wp:posOffset>-97680</wp:posOffset>
          </wp:positionV>
          <wp:extent cx="1354455" cy="482600"/>
          <wp:effectExtent l="0" t="0" r="0" b="0"/>
          <wp:wrapThrough wrapText="bothSides">
            <wp:wrapPolygon edited="0">
              <wp:start x="0" y="0"/>
              <wp:lineTo x="0" y="20463"/>
              <wp:lineTo x="21266" y="20463"/>
              <wp:lineTo x="21266" y="0"/>
              <wp:lineTo x="0" y="0"/>
            </wp:wrapPolygon>
          </wp:wrapThrough>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
                  <a:srcRect/>
                  <a:stretch>
                    <a:fillRect/>
                  </a:stretch>
                </pic:blipFill>
                <pic:spPr>
                  <a:xfrm>
                    <a:off x="0" y="0"/>
                    <a:ext cx="1354455" cy="482600"/>
                  </a:xfrm>
                  <a:prstGeom prst="rect">
                    <a:avLst/>
                  </a:prstGeom>
                  <a:ln/>
                </pic:spPr>
              </pic:pic>
            </a:graphicData>
          </a:graphic>
          <wp14:sizeRelH relativeFrom="margin">
            <wp14:pctWidth>0</wp14:pctWidth>
          </wp14:sizeRelH>
          <wp14:sizeRelV relativeFrom="margin">
            <wp14:pctHeight>0</wp14:pctHeight>
          </wp14:sizeRelV>
        </wp:anchor>
      </w:drawing>
    </w:r>
    <w:r w:rsidRPr="00E12579">
      <w:rPr>
        <w:b/>
        <w:noProof/>
        <w:lang w:eastAsia="en-US"/>
      </w:rPr>
      <w:drawing>
        <wp:anchor distT="0" distB="0" distL="114300" distR="114300" simplePos="0" relativeHeight="251658240" behindDoc="0" locked="0" layoutInCell="0" hidden="0" allowOverlap="1" wp14:anchorId="1012F29E" wp14:editId="1012F29F">
          <wp:simplePos x="0" y="0"/>
          <wp:positionH relativeFrom="margin">
            <wp:posOffset>153670</wp:posOffset>
          </wp:positionH>
          <wp:positionV relativeFrom="paragraph">
            <wp:posOffset>-102870</wp:posOffset>
          </wp:positionV>
          <wp:extent cx="760730" cy="504190"/>
          <wp:effectExtent l="0" t="0" r="1270" b="0"/>
          <wp:wrapThrough wrapText="bothSides">
            <wp:wrapPolygon edited="0">
              <wp:start x="1082" y="0"/>
              <wp:lineTo x="0" y="9793"/>
              <wp:lineTo x="0" y="19587"/>
              <wp:lineTo x="541" y="20403"/>
              <wp:lineTo x="21095" y="20403"/>
              <wp:lineTo x="21095" y="0"/>
              <wp:lineTo x="1082" y="0"/>
            </wp:wrapPolygon>
          </wp:wrapThrough>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
                  <a:srcRect/>
                  <a:stretch>
                    <a:fillRect/>
                  </a:stretch>
                </pic:blipFill>
                <pic:spPr>
                  <a:xfrm>
                    <a:off x="0" y="0"/>
                    <a:ext cx="760730" cy="504190"/>
                  </a:xfrm>
                  <a:prstGeom prst="rect">
                    <a:avLst/>
                  </a:prstGeom>
                  <a:ln/>
                </pic:spPr>
              </pic:pic>
            </a:graphicData>
          </a:graphic>
          <wp14:sizeRelH relativeFrom="margin">
            <wp14:pctWidth>0</wp14:pctWidth>
          </wp14:sizeRelH>
          <wp14:sizeRelV relativeFrom="margin">
            <wp14:pctHeight>0</wp14:pctHeight>
          </wp14:sizeRelV>
        </wp:anchor>
      </w:drawing>
    </w:r>
    <w:r>
      <w:rPr>
        <w:b/>
      </w:rPr>
      <w:t>System Design - Performance Testing Dashboard</w:t>
    </w:r>
  </w:p>
  <w:p w14:paraId="1012F28F" w14:textId="0411CE48" w:rsidR="00C842EA" w:rsidRDefault="00C842EA" w:rsidP="0084553D">
    <w:pPr>
      <w:tabs>
        <w:tab w:val="left" w:pos="1530"/>
      </w:tabs>
      <w:spacing w:after="0" w:line="240" w:lineRule="auto"/>
      <w:jc w:val="center"/>
    </w:pPr>
    <w:r>
      <w:t>Version 1.4</w:t>
    </w:r>
  </w:p>
  <w:p w14:paraId="1012F290" w14:textId="77777777" w:rsidR="00C842EA" w:rsidRPr="0084553D" w:rsidRDefault="00C842EA" w:rsidP="0084553D">
    <w:pPr>
      <w:pStyle w:val="Header"/>
    </w:pPr>
  </w:p>
  <w:p w14:paraId="1012F291" w14:textId="77777777" w:rsidR="00C842EA" w:rsidRDefault="00C842E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F292" w14:textId="77777777" w:rsidR="00C842EA" w:rsidRDefault="00C842EA" w:rsidP="000E3A5B">
    <w:pPr>
      <w:pStyle w:val="Header"/>
      <w:jc w:val="center"/>
      <w:rPr>
        <w:b/>
      </w:rPr>
    </w:pPr>
    <w:r w:rsidRPr="00E12579">
      <w:rPr>
        <w:b/>
        <w:noProof/>
        <w:lang w:eastAsia="en-US"/>
      </w:rPr>
      <w:drawing>
        <wp:anchor distT="0" distB="0" distL="114300" distR="114300" simplePos="0" relativeHeight="251658244" behindDoc="0" locked="0" layoutInCell="0" hidden="0" allowOverlap="1" wp14:anchorId="1012F2A0" wp14:editId="1012F2A1">
          <wp:simplePos x="0" y="0"/>
          <wp:positionH relativeFrom="margin">
            <wp:posOffset>4380645</wp:posOffset>
          </wp:positionH>
          <wp:positionV relativeFrom="paragraph">
            <wp:posOffset>-161290</wp:posOffset>
          </wp:positionV>
          <wp:extent cx="1354455" cy="482600"/>
          <wp:effectExtent l="0" t="0" r="0" b="0"/>
          <wp:wrapThrough wrapText="bothSides">
            <wp:wrapPolygon edited="0">
              <wp:start x="0" y="0"/>
              <wp:lineTo x="0" y="20463"/>
              <wp:lineTo x="21266" y="20463"/>
              <wp:lineTo x="21266" y="0"/>
              <wp:lineTo x="0" y="0"/>
            </wp:wrapPolygon>
          </wp:wrapThrough>
          <wp:docPr id="2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
                  <a:srcRect/>
                  <a:stretch>
                    <a:fillRect/>
                  </a:stretch>
                </pic:blipFill>
                <pic:spPr>
                  <a:xfrm>
                    <a:off x="0" y="0"/>
                    <a:ext cx="1354455" cy="482600"/>
                  </a:xfrm>
                  <a:prstGeom prst="rect">
                    <a:avLst/>
                  </a:prstGeom>
                  <a:ln/>
                </pic:spPr>
              </pic:pic>
            </a:graphicData>
          </a:graphic>
          <wp14:sizeRelH relativeFrom="margin">
            <wp14:pctWidth>0</wp14:pctWidth>
          </wp14:sizeRelH>
          <wp14:sizeRelV relativeFrom="margin">
            <wp14:pctHeight>0</wp14:pctHeight>
          </wp14:sizeRelV>
        </wp:anchor>
      </w:drawing>
    </w:r>
    <w:r w:rsidRPr="00E12579">
      <w:rPr>
        <w:b/>
        <w:noProof/>
        <w:lang w:eastAsia="en-US"/>
      </w:rPr>
      <w:drawing>
        <wp:anchor distT="0" distB="0" distL="114300" distR="114300" simplePos="0" relativeHeight="251658245" behindDoc="0" locked="0" layoutInCell="0" hidden="0" allowOverlap="1" wp14:anchorId="1012F2A2" wp14:editId="1012F2A3">
          <wp:simplePos x="0" y="0"/>
          <wp:positionH relativeFrom="margin">
            <wp:posOffset>153670</wp:posOffset>
          </wp:positionH>
          <wp:positionV relativeFrom="paragraph">
            <wp:posOffset>-102870</wp:posOffset>
          </wp:positionV>
          <wp:extent cx="760730" cy="504190"/>
          <wp:effectExtent l="0" t="0" r="1270" b="0"/>
          <wp:wrapThrough wrapText="bothSides">
            <wp:wrapPolygon edited="0">
              <wp:start x="1082" y="0"/>
              <wp:lineTo x="0" y="9793"/>
              <wp:lineTo x="0" y="19587"/>
              <wp:lineTo x="541" y="20403"/>
              <wp:lineTo x="21095" y="20403"/>
              <wp:lineTo x="21095" y="0"/>
              <wp:lineTo x="1082" y="0"/>
            </wp:wrapPolygon>
          </wp:wrapThrough>
          <wp:docPr id="2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
                  <a:srcRect/>
                  <a:stretch>
                    <a:fillRect/>
                  </a:stretch>
                </pic:blipFill>
                <pic:spPr>
                  <a:xfrm>
                    <a:off x="0" y="0"/>
                    <a:ext cx="760730" cy="504190"/>
                  </a:xfrm>
                  <a:prstGeom prst="rect">
                    <a:avLst/>
                  </a:prstGeom>
                  <a:ln/>
                </pic:spPr>
              </pic:pic>
            </a:graphicData>
          </a:graphic>
          <wp14:sizeRelH relativeFrom="margin">
            <wp14:pctWidth>0</wp14:pctWidth>
          </wp14:sizeRelH>
          <wp14:sizeRelV relativeFrom="margin">
            <wp14:pctHeight>0</wp14:pctHeight>
          </wp14:sizeRelV>
        </wp:anchor>
      </w:drawing>
    </w:r>
    <w:r w:rsidRPr="00E12579">
      <w:rPr>
        <w:b/>
        <w:noProof/>
      </w:rPr>
      <w:t>SRS</w:t>
    </w:r>
    <w:r>
      <w:rPr>
        <w:b/>
      </w:rPr>
      <w:t xml:space="preserve"> - Performance Testing Dashboard</w:t>
    </w:r>
  </w:p>
  <w:p w14:paraId="1012F293" w14:textId="0CBB3568" w:rsidR="00C842EA" w:rsidRDefault="00C842EA" w:rsidP="000E3A5B">
    <w:pPr>
      <w:tabs>
        <w:tab w:val="left" w:pos="1530"/>
      </w:tabs>
      <w:spacing w:after="0" w:line="240" w:lineRule="auto"/>
      <w:jc w:val="center"/>
    </w:pPr>
    <w:r>
      <w:t>Version 1.4</w:t>
    </w:r>
  </w:p>
  <w:p w14:paraId="1012F294" w14:textId="77777777" w:rsidR="00C842EA" w:rsidRPr="0084553D" w:rsidRDefault="00C842EA" w:rsidP="000E3A5B">
    <w:pPr>
      <w:pStyle w:val="Header"/>
    </w:pPr>
  </w:p>
  <w:p w14:paraId="1012F295" w14:textId="77777777" w:rsidR="00C842EA" w:rsidRPr="00EB5A03" w:rsidRDefault="00C842EA" w:rsidP="00EB5A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15:restartNumberingAfterBreak="0">
    <w:nsid w:val="00000013"/>
    <w:multiLevelType w:val="multilevel"/>
    <w:tmpl w:val="00000013"/>
    <w:lvl w:ilvl="0">
      <w:numFmt w:val="bullet"/>
      <w:lvlText w:val="-"/>
      <w:lvlJc w:val="left"/>
      <w:pPr>
        <w:ind w:left="720" w:hanging="360"/>
      </w:pPr>
      <w:rPr>
        <w:rFonts w:ascii="Cambria" w:eastAsia="Cambria" w:hAnsi="Cambria"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0000016"/>
    <w:multiLevelType w:val="multilevel"/>
    <w:tmpl w:val="00000016"/>
    <w:lvl w:ilvl="0">
      <w:start w:val="1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36853FD"/>
    <w:multiLevelType w:val="hybridMultilevel"/>
    <w:tmpl w:val="D2B6508C"/>
    <w:lvl w:ilvl="0" w:tplc="EB1407B4">
      <w:numFmt w:val="bullet"/>
      <w:lvlText w:val="-"/>
      <w:lvlJc w:val="left"/>
      <w:pPr>
        <w:ind w:left="63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3B32190"/>
    <w:multiLevelType w:val="multilevel"/>
    <w:tmpl w:val="9CA4ABB8"/>
    <w:numStyleLink w:val="AnnualReport"/>
  </w:abstractNum>
  <w:abstractNum w:abstractNumId="14" w15:restartNumberingAfterBreak="0">
    <w:nsid w:val="111A3CDF"/>
    <w:multiLevelType w:val="hybridMultilevel"/>
    <w:tmpl w:val="D63C3C28"/>
    <w:lvl w:ilvl="0" w:tplc="EB1407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392B99"/>
    <w:multiLevelType w:val="hybridMultilevel"/>
    <w:tmpl w:val="962CBBAC"/>
    <w:lvl w:ilvl="0" w:tplc="EB1407B4">
      <w:numFmt w:val="bullet"/>
      <w:lvlText w:val="-"/>
      <w:lvlJc w:val="left"/>
      <w:pPr>
        <w:ind w:left="910" w:hanging="360"/>
      </w:pPr>
      <w:rPr>
        <w:rFonts w:ascii="Calibri" w:eastAsiaTheme="minorHAnsi" w:hAnsi="Calibri" w:cs="Calibri"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6" w15:restartNumberingAfterBreak="0">
    <w:nsid w:val="137B115D"/>
    <w:multiLevelType w:val="multilevel"/>
    <w:tmpl w:val="ADF415D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7B37303"/>
    <w:multiLevelType w:val="hybridMultilevel"/>
    <w:tmpl w:val="3532161C"/>
    <w:lvl w:ilvl="0" w:tplc="D2963D62">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3745928"/>
    <w:multiLevelType w:val="hybridMultilevel"/>
    <w:tmpl w:val="22F209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4F21048"/>
    <w:multiLevelType w:val="hybridMultilevel"/>
    <w:tmpl w:val="91980184"/>
    <w:lvl w:ilvl="0" w:tplc="D2963D62">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D41451"/>
    <w:multiLevelType w:val="multilevel"/>
    <w:tmpl w:val="A1B064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B243AB8"/>
    <w:multiLevelType w:val="multilevel"/>
    <w:tmpl w:val="E72E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C95DBB"/>
    <w:multiLevelType w:val="hybridMultilevel"/>
    <w:tmpl w:val="13922290"/>
    <w:lvl w:ilvl="0" w:tplc="D2963D62">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97010A"/>
    <w:multiLevelType w:val="hybridMultilevel"/>
    <w:tmpl w:val="04FC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05437CF"/>
    <w:multiLevelType w:val="hybridMultilevel"/>
    <w:tmpl w:val="621096DA"/>
    <w:lvl w:ilvl="0" w:tplc="D2963D62">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88588B"/>
    <w:multiLevelType w:val="multilevel"/>
    <w:tmpl w:val="39EC5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4969E3"/>
    <w:multiLevelType w:val="hybridMultilevel"/>
    <w:tmpl w:val="CBB8F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D870B7"/>
    <w:multiLevelType w:val="hybridMultilevel"/>
    <w:tmpl w:val="B2283438"/>
    <w:lvl w:ilvl="0" w:tplc="036829DE">
      <w:start w:val="9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20"/>
  </w:num>
  <w:num w:numId="16">
    <w:abstractNumId w:val="28"/>
  </w:num>
  <w:num w:numId="17">
    <w:abstractNumId w:val="18"/>
  </w:num>
  <w:num w:numId="18">
    <w:abstractNumId w:val="13"/>
  </w:num>
  <w:num w:numId="19">
    <w:abstractNumId w:val="2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6"/>
  </w:num>
  <w:num w:numId="25">
    <w:abstractNumId w:val="2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32"/>
  </w:num>
  <w:num w:numId="29">
    <w:abstractNumId w:val="16"/>
  </w:num>
  <w:num w:numId="30">
    <w:abstractNumId w:val="16"/>
  </w:num>
  <w:num w:numId="31">
    <w:abstractNumId w:val="16"/>
  </w:num>
  <w:num w:numId="32">
    <w:abstractNumId w:val="16"/>
  </w:num>
  <w:num w:numId="33">
    <w:abstractNumId w:val="12"/>
  </w:num>
  <w:num w:numId="34">
    <w:abstractNumId w:val="31"/>
  </w:num>
  <w:num w:numId="35">
    <w:abstractNumId w:val="16"/>
  </w:num>
  <w:num w:numId="36">
    <w:abstractNumId w:val="11"/>
  </w:num>
  <w:num w:numId="37">
    <w:abstractNumId w:val="10"/>
  </w:num>
  <w:num w:numId="38">
    <w:abstractNumId w:val="25"/>
  </w:num>
  <w:num w:numId="39">
    <w:abstractNumId w:val="30"/>
  </w:num>
  <w:num w:numId="40">
    <w:abstractNumId w:val="27"/>
  </w:num>
  <w:num w:numId="41">
    <w:abstractNumId w:val="14"/>
  </w:num>
  <w:num w:numId="42">
    <w:abstractNumId w:val="17"/>
  </w:num>
  <w:num w:numId="43">
    <w:abstractNumId w:val="21"/>
  </w:num>
  <w:num w:numId="44">
    <w:abstractNumId w:val="29"/>
  </w:num>
  <w:num w:numId="45">
    <w:abstractNumId w:val="26"/>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ttachedTemplate r:id="rId1"/>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3D"/>
    <w:rsid w:val="00010DAC"/>
    <w:rsid w:val="000156A3"/>
    <w:rsid w:val="00023176"/>
    <w:rsid w:val="00024409"/>
    <w:rsid w:val="0002546E"/>
    <w:rsid w:val="00025C1F"/>
    <w:rsid w:val="000264D6"/>
    <w:rsid w:val="00036615"/>
    <w:rsid w:val="0005380D"/>
    <w:rsid w:val="0005753C"/>
    <w:rsid w:val="000726C5"/>
    <w:rsid w:val="000A28C5"/>
    <w:rsid w:val="000A2ACA"/>
    <w:rsid w:val="000A4995"/>
    <w:rsid w:val="000B40D1"/>
    <w:rsid w:val="000C1B63"/>
    <w:rsid w:val="000C21F4"/>
    <w:rsid w:val="000C4644"/>
    <w:rsid w:val="000C5839"/>
    <w:rsid w:val="000C7D24"/>
    <w:rsid w:val="000D4383"/>
    <w:rsid w:val="000D4430"/>
    <w:rsid w:val="000E39DD"/>
    <w:rsid w:val="000E3A5B"/>
    <w:rsid w:val="000E679D"/>
    <w:rsid w:val="000E796F"/>
    <w:rsid w:val="000F1D85"/>
    <w:rsid w:val="001016C5"/>
    <w:rsid w:val="001119EC"/>
    <w:rsid w:val="00122C6F"/>
    <w:rsid w:val="0013279B"/>
    <w:rsid w:val="00143E66"/>
    <w:rsid w:val="0016089A"/>
    <w:rsid w:val="0016432D"/>
    <w:rsid w:val="0017370A"/>
    <w:rsid w:val="0017375D"/>
    <w:rsid w:val="00181C0D"/>
    <w:rsid w:val="001939D4"/>
    <w:rsid w:val="001960B2"/>
    <w:rsid w:val="00196F1F"/>
    <w:rsid w:val="001A0DA9"/>
    <w:rsid w:val="001A47B8"/>
    <w:rsid w:val="001A4EA1"/>
    <w:rsid w:val="001B2659"/>
    <w:rsid w:val="001C13A1"/>
    <w:rsid w:val="001D0B4E"/>
    <w:rsid w:val="001D16FA"/>
    <w:rsid w:val="001D481E"/>
    <w:rsid w:val="001D71A1"/>
    <w:rsid w:val="001D7481"/>
    <w:rsid w:val="001E1840"/>
    <w:rsid w:val="001F21A4"/>
    <w:rsid w:val="001F6070"/>
    <w:rsid w:val="00215F90"/>
    <w:rsid w:val="0021644E"/>
    <w:rsid w:val="00216A9A"/>
    <w:rsid w:val="00232DF6"/>
    <w:rsid w:val="00235A7E"/>
    <w:rsid w:val="00240C53"/>
    <w:rsid w:val="00246A27"/>
    <w:rsid w:val="002536E0"/>
    <w:rsid w:val="00263BA4"/>
    <w:rsid w:val="00272447"/>
    <w:rsid w:val="0027288F"/>
    <w:rsid w:val="00276305"/>
    <w:rsid w:val="002826A8"/>
    <w:rsid w:val="00283F19"/>
    <w:rsid w:val="002B0C5A"/>
    <w:rsid w:val="002B7552"/>
    <w:rsid w:val="002D725C"/>
    <w:rsid w:val="002E32C0"/>
    <w:rsid w:val="002F20C3"/>
    <w:rsid w:val="002F6164"/>
    <w:rsid w:val="002F6EF8"/>
    <w:rsid w:val="00300ADE"/>
    <w:rsid w:val="00305003"/>
    <w:rsid w:val="00306216"/>
    <w:rsid w:val="00306ADA"/>
    <w:rsid w:val="00306BDB"/>
    <w:rsid w:val="00307968"/>
    <w:rsid w:val="00316900"/>
    <w:rsid w:val="00324082"/>
    <w:rsid w:val="003269FB"/>
    <w:rsid w:val="0033253D"/>
    <w:rsid w:val="00357551"/>
    <w:rsid w:val="003614DE"/>
    <w:rsid w:val="003647E3"/>
    <w:rsid w:val="00372CC9"/>
    <w:rsid w:val="00374742"/>
    <w:rsid w:val="003856E5"/>
    <w:rsid w:val="00387D92"/>
    <w:rsid w:val="003A109C"/>
    <w:rsid w:val="003A5B9E"/>
    <w:rsid w:val="003A6FB1"/>
    <w:rsid w:val="003B4BB2"/>
    <w:rsid w:val="003C11B9"/>
    <w:rsid w:val="003C4054"/>
    <w:rsid w:val="003D2757"/>
    <w:rsid w:val="003D48CE"/>
    <w:rsid w:val="003D4AB7"/>
    <w:rsid w:val="003F5190"/>
    <w:rsid w:val="003F6689"/>
    <w:rsid w:val="00405576"/>
    <w:rsid w:val="00423BE5"/>
    <w:rsid w:val="00432588"/>
    <w:rsid w:val="00442B09"/>
    <w:rsid w:val="00444285"/>
    <w:rsid w:val="00445029"/>
    <w:rsid w:val="00456726"/>
    <w:rsid w:val="00462CF2"/>
    <w:rsid w:val="00464100"/>
    <w:rsid w:val="0047007A"/>
    <w:rsid w:val="0047470B"/>
    <w:rsid w:val="00483A89"/>
    <w:rsid w:val="00486EE1"/>
    <w:rsid w:val="00496074"/>
    <w:rsid w:val="004A093C"/>
    <w:rsid w:val="004A303D"/>
    <w:rsid w:val="004B1F72"/>
    <w:rsid w:val="004B5A3B"/>
    <w:rsid w:val="004B6748"/>
    <w:rsid w:val="004C0E14"/>
    <w:rsid w:val="004D143C"/>
    <w:rsid w:val="004D1861"/>
    <w:rsid w:val="004D227E"/>
    <w:rsid w:val="004E0044"/>
    <w:rsid w:val="004E0AC1"/>
    <w:rsid w:val="004E6D21"/>
    <w:rsid w:val="004F0E23"/>
    <w:rsid w:val="004F1ADA"/>
    <w:rsid w:val="004F2CF7"/>
    <w:rsid w:val="004F53AF"/>
    <w:rsid w:val="00502EF7"/>
    <w:rsid w:val="00507391"/>
    <w:rsid w:val="00510C3D"/>
    <w:rsid w:val="005126D5"/>
    <w:rsid w:val="00513049"/>
    <w:rsid w:val="0051481E"/>
    <w:rsid w:val="00515822"/>
    <w:rsid w:val="00521B79"/>
    <w:rsid w:val="005305C2"/>
    <w:rsid w:val="0053306D"/>
    <w:rsid w:val="00543637"/>
    <w:rsid w:val="005456E4"/>
    <w:rsid w:val="00554EF2"/>
    <w:rsid w:val="005559F1"/>
    <w:rsid w:val="00556816"/>
    <w:rsid w:val="00565217"/>
    <w:rsid w:val="00566B33"/>
    <w:rsid w:val="00566E59"/>
    <w:rsid w:val="005848E5"/>
    <w:rsid w:val="0059344C"/>
    <w:rsid w:val="005A0B5B"/>
    <w:rsid w:val="005A5F53"/>
    <w:rsid w:val="005B6CC9"/>
    <w:rsid w:val="005C26F2"/>
    <w:rsid w:val="005D6B2F"/>
    <w:rsid w:val="005E613E"/>
    <w:rsid w:val="005F2092"/>
    <w:rsid w:val="005F409F"/>
    <w:rsid w:val="005F4D32"/>
    <w:rsid w:val="006072AF"/>
    <w:rsid w:val="00607302"/>
    <w:rsid w:val="006074D8"/>
    <w:rsid w:val="00607FCA"/>
    <w:rsid w:val="00612EAC"/>
    <w:rsid w:val="00622AE9"/>
    <w:rsid w:val="00635343"/>
    <w:rsid w:val="00642C83"/>
    <w:rsid w:val="00643C49"/>
    <w:rsid w:val="006469EB"/>
    <w:rsid w:val="00653DE5"/>
    <w:rsid w:val="00660A22"/>
    <w:rsid w:val="00680FFF"/>
    <w:rsid w:val="0068277A"/>
    <w:rsid w:val="006827E5"/>
    <w:rsid w:val="00686FCB"/>
    <w:rsid w:val="006873FE"/>
    <w:rsid w:val="00697BCD"/>
    <w:rsid w:val="006A5E81"/>
    <w:rsid w:val="006B70A8"/>
    <w:rsid w:val="006C7E67"/>
    <w:rsid w:val="006D3C0A"/>
    <w:rsid w:val="006E11CC"/>
    <w:rsid w:val="006E480C"/>
    <w:rsid w:val="006F16FF"/>
    <w:rsid w:val="006F26E9"/>
    <w:rsid w:val="00721B20"/>
    <w:rsid w:val="00722B62"/>
    <w:rsid w:val="007258E4"/>
    <w:rsid w:val="00727CB2"/>
    <w:rsid w:val="007368E7"/>
    <w:rsid w:val="00750877"/>
    <w:rsid w:val="007544CF"/>
    <w:rsid w:val="007575DD"/>
    <w:rsid w:val="007671C9"/>
    <w:rsid w:val="007741DB"/>
    <w:rsid w:val="007938E9"/>
    <w:rsid w:val="00794D4E"/>
    <w:rsid w:val="00794F85"/>
    <w:rsid w:val="007954E6"/>
    <w:rsid w:val="007A6B58"/>
    <w:rsid w:val="007B08BD"/>
    <w:rsid w:val="007D13C7"/>
    <w:rsid w:val="007D21A5"/>
    <w:rsid w:val="007D24C5"/>
    <w:rsid w:val="007D25D5"/>
    <w:rsid w:val="007D5902"/>
    <w:rsid w:val="007E35EE"/>
    <w:rsid w:val="007E4FBE"/>
    <w:rsid w:val="007F3A91"/>
    <w:rsid w:val="00800FA5"/>
    <w:rsid w:val="00804DFF"/>
    <w:rsid w:val="00836511"/>
    <w:rsid w:val="0084553D"/>
    <w:rsid w:val="00854F79"/>
    <w:rsid w:val="00860E09"/>
    <w:rsid w:val="00861D29"/>
    <w:rsid w:val="0086482C"/>
    <w:rsid w:val="00870471"/>
    <w:rsid w:val="0088767D"/>
    <w:rsid w:val="00887E53"/>
    <w:rsid w:val="0089592D"/>
    <w:rsid w:val="008A6903"/>
    <w:rsid w:val="008A7255"/>
    <w:rsid w:val="008B21C1"/>
    <w:rsid w:val="008B689A"/>
    <w:rsid w:val="008C1947"/>
    <w:rsid w:val="008C1D19"/>
    <w:rsid w:val="008C368C"/>
    <w:rsid w:val="008C7C5D"/>
    <w:rsid w:val="008D0E34"/>
    <w:rsid w:val="008E1A48"/>
    <w:rsid w:val="008E3B7B"/>
    <w:rsid w:val="008E4D70"/>
    <w:rsid w:val="008F7E46"/>
    <w:rsid w:val="009019CA"/>
    <w:rsid w:val="009112C5"/>
    <w:rsid w:val="00912DBE"/>
    <w:rsid w:val="00924078"/>
    <w:rsid w:val="00925A9C"/>
    <w:rsid w:val="00927D13"/>
    <w:rsid w:val="00950CC1"/>
    <w:rsid w:val="00951050"/>
    <w:rsid w:val="00954E05"/>
    <w:rsid w:val="009646F3"/>
    <w:rsid w:val="00972452"/>
    <w:rsid w:val="0097276E"/>
    <w:rsid w:val="009819C8"/>
    <w:rsid w:val="009826BC"/>
    <w:rsid w:val="00984383"/>
    <w:rsid w:val="009913C1"/>
    <w:rsid w:val="0099511D"/>
    <w:rsid w:val="009A007D"/>
    <w:rsid w:val="009A0643"/>
    <w:rsid w:val="009A1452"/>
    <w:rsid w:val="009A41DF"/>
    <w:rsid w:val="009A778D"/>
    <w:rsid w:val="009B17DE"/>
    <w:rsid w:val="009C4796"/>
    <w:rsid w:val="009C7B59"/>
    <w:rsid w:val="009D2407"/>
    <w:rsid w:val="009D2805"/>
    <w:rsid w:val="009D2DB5"/>
    <w:rsid w:val="009E42D3"/>
    <w:rsid w:val="009E47C3"/>
    <w:rsid w:val="009F4A52"/>
    <w:rsid w:val="009F5B34"/>
    <w:rsid w:val="009F7172"/>
    <w:rsid w:val="00A0434D"/>
    <w:rsid w:val="00A12CA1"/>
    <w:rsid w:val="00A15599"/>
    <w:rsid w:val="00A2271C"/>
    <w:rsid w:val="00A26E80"/>
    <w:rsid w:val="00A52438"/>
    <w:rsid w:val="00A53E2E"/>
    <w:rsid w:val="00A5488F"/>
    <w:rsid w:val="00A6001C"/>
    <w:rsid w:val="00A61BA3"/>
    <w:rsid w:val="00A755AA"/>
    <w:rsid w:val="00A777DF"/>
    <w:rsid w:val="00A806A6"/>
    <w:rsid w:val="00A87E82"/>
    <w:rsid w:val="00A913CD"/>
    <w:rsid w:val="00A94A1A"/>
    <w:rsid w:val="00A967D0"/>
    <w:rsid w:val="00AA44CA"/>
    <w:rsid w:val="00AB56BD"/>
    <w:rsid w:val="00AB7076"/>
    <w:rsid w:val="00AD42E5"/>
    <w:rsid w:val="00AE085E"/>
    <w:rsid w:val="00AE2431"/>
    <w:rsid w:val="00AE6EBB"/>
    <w:rsid w:val="00AF7EAB"/>
    <w:rsid w:val="00AF7F26"/>
    <w:rsid w:val="00B0410B"/>
    <w:rsid w:val="00B24AC6"/>
    <w:rsid w:val="00B3493E"/>
    <w:rsid w:val="00B36713"/>
    <w:rsid w:val="00B414F3"/>
    <w:rsid w:val="00B4150B"/>
    <w:rsid w:val="00B45F4A"/>
    <w:rsid w:val="00B52726"/>
    <w:rsid w:val="00B611D9"/>
    <w:rsid w:val="00B66507"/>
    <w:rsid w:val="00B74564"/>
    <w:rsid w:val="00B74617"/>
    <w:rsid w:val="00B86CB4"/>
    <w:rsid w:val="00B90115"/>
    <w:rsid w:val="00BA7B25"/>
    <w:rsid w:val="00BB091B"/>
    <w:rsid w:val="00BB435A"/>
    <w:rsid w:val="00BC4C77"/>
    <w:rsid w:val="00BC5ADA"/>
    <w:rsid w:val="00BC625D"/>
    <w:rsid w:val="00BD0DC3"/>
    <w:rsid w:val="00BD12B2"/>
    <w:rsid w:val="00BE7479"/>
    <w:rsid w:val="00BE7943"/>
    <w:rsid w:val="00BF53DE"/>
    <w:rsid w:val="00C0423E"/>
    <w:rsid w:val="00C10113"/>
    <w:rsid w:val="00C1229B"/>
    <w:rsid w:val="00C13DE8"/>
    <w:rsid w:val="00C1463F"/>
    <w:rsid w:val="00C16AD0"/>
    <w:rsid w:val="00C51214"/>
    <w:rsid w:val="00C52318"/>
    <w:rsid w:val="00C56381"/>
    <w:rsid w:val="00C57A41"/>
    <w:rsid w:val="00C653FC"/>
    <w:rsid w:val="00C65BD7"/>
    <w:rsid w:val="00C72E74"/>
    <w:rsid w:val="00C815CF"/>
    <w:rsid w:val="00C842EA"/>
    <w:rsid w:val="00C974A0"/>
    <w:rsid w:val="00CA7746"/>
    <w:rsid w:val="00CB1422"/>
    <w:rsid w:val="00CB795F"/>
    <w:rsid w:val="00CC6936"/>
    <w:rsid w:val="00CC6DA9"/>
    <w:rsid w:val="00CC7FF1"/>
    <w:rsid w:val="00CD1A6A"/>
    <w:rsid w:val="00CD4300"/>
    <w:rsid w:val="00CE1639"/>
    <w:rsid w:val="00CE77A4"/>
    <w:rsid w:val="00D107EB"/>
    <w:rsid w:val="00D123B6"/>
    <w:rsid w:val="00D15C66"/>
    <w:rsid w:val="00D20089"/>
    <w:rsid w:val="00D2234C"/>
    <w:rsid w:val="00D40080"/>
    <w:rsid w:val="00D53E8A"/>
    <w:rsid w:val="00D56981"/>
    <w:rsid w:val="00D62BE7"/>
    <w:rsid w:val="00D650BE"/>
    <w:rsid w:val="00D70DEA"/>
    <w:rsid w:val="00D7335B"/>
    <w:rsid w:val="00D862DF"/>
    <w:rsid w:val="00D8700A"/>
    <w:rsid w:val="00D9176A"/>
    <w:rsid w:val="00D91A80"/>
    <w:rsid w:val="00DA5C78"/>
    <w:rsid w:val="00DA7072"/>
    <w:rsid w:val="00DC6856"/>
    <w:rsid w:val="00DE16C9"/>
    <w:rsid w:val="00DE4966"/>
    <w:rsid w:val="00DE6C2C"/>
    <w:rsid w:val="00DF1E78"/>
    <w:rsid w:val="00DF5EE6"/>
    <w:rsid w:val="00DF6B49"/>
    <w:rsid w:val="00E032E5"/>
    <w:rsid w:val="00E03A54"/>
    <w:rsid w:val="00E17C4B"/>
    <w:rsid w:val="00E46881"/>
    <w:rsid w:val="00E54966"/>
    <w:rsid w:val="00E56860"/>
    <w:rsid w:val="00E56CC7"/>
    <w:rsid w:val="00E70359"/>
    <w:rsid w:val="00E71383"/>
    <w:rsid w:val="00E77565"/>
    <w:rsid w:val="00E8617A"/>
    <w:rsid w:val="00E949E3"/>
    <w:rsid w:val="00EA4883"/>
    <w:rsid w:val="00EB5A03"/>
    <w:rsid w:val="00ED243F"/>
    <w:rsid w:val="00ED4685"/>
    <w:rsid w:val="00EE1371"/>
    <w:rsid w:val="00EE55B7"/>
    <w:rsid w:val="00F2192C"/>
    <w:rsid w:val="00F22018"/>
    <w:rsid w:val="00F410B8"/>
    <w:rsid w:val="00F4435C"/>
    <w:rsid w:val="00F45170"/>
    <w:rsid w:val="00F53AB3"/>
    <w:rsid w:val="00F53F4A"/>
    <w:rsid w:val="00F54EB6"/>
    <w:rsid w:val="00F55E34"/>
    <w:rsid w:val="00F56FF8"/>
    <w:rsid w:val="00F711C4"/>
    <w:rsid w:val="00F77805"/>
    <w:rsid w:val="00F850E9"/>
    <w:rsid w:val="00F853E4"/>
    <w:rsid w:val="00F92299"/>
    <w:rsid w:val="00F93D46"/>
    <w:rsid w:val="00F9706B"/>
    <w:rsid w:val="00FA6418"/>
    <w:rsid w:val="00FF0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012F1B0"/>
  <w15:docId w15:val="{CB37F2A8-82BE-474C-84D4-CF66BA22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1"/>
    <w:qFormat/>
    <w:pPr>
      <w:pageBreakBefore/>
      <w:numPr>
        <w:numId w:val="24"/>
      </w:numPr>
      <w:spacing w:before="0" w:after="360" w:line="240" w:lineRule="auto"/>
      <w:ind w:right="-360"/>
      <w:outlineLvl w:val="0"/>
    </w:pPr>
    <w:rPr>
      <w:sz w:val="36"/>
    </w:rPr>
  </w:style>
  <w:style w:type="paragraph" w:styleId="Heading2">
    <w:name w:val="heading 2"/>
    <w:basedOn w:val="Normal"/>
    <w:next w:val="Normal"/>
    <w:link w:val="Heading2Char"/>
    <w:uiPriority w:val="1"/>
    <w:unhideWhenUsed/>
    <w:qFormat/>
    <w:pPr>
      <w:keepNext/>
      <w:keepLines/>
      <w:numPr>
        <w:ilvl w:val="1"/>
        <w:numId w:val="24"/>
      </w:numPr>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numPr>
        <w:ilvl w:val="2"/>
        <w:numId w:val="24"/>
      </w:numPr>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unhideWhenUsed/>
    <w:qFormat/>
    <w:pPr>
      <w:keepNext/>
      <w:keepLines/>
      <w:numPr>
        <w:ilvl w:val="3"/>
        <w:numId w:val="24"/>
      </w:numPr>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unhideWhenUsed/>
    <w:rPr>
      <w:sz w:val="16"/>
    </w:rPr>
  </w:style>
  <w:style w:type="paragraph" w:styleId="CommentText">
    <w:name w:val="annotation text"/>
    <w:basedOn w:val="Normal"/>
    <w:link w:val="CommentTextChar"/>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table" w:styleId="ListTable3-Accent1">
    <w:name w:val="List Table 3 Accent 1"/>
    <w:basedOn w:val="TableNormal"/>
    <w:uiPriority w:val="48"/>
    <w:rsid w:val="000C7D24"/>
    <w:pPr>
      <w:spacing w:after="0" w:line="240" w:lineRule="auto"/>
    </w:pPr>
    <w:tblPr>
      <w:tblStyleRowBandSize w:val="1"/>
      <w:tblStyleColBandSize w:val="1"/>
      <w:tblBorders>
        <w:top w:val="single" w:sz="4" w:space="0" w:color="7E97AD" w:themeColor="accent1"/>
        <w:left w:val="single" w:sz="4" w:space="0" w:color="7E97AD" w:themeColor="accent1"/>
        <w:bottom w:val="single" w:sz="4" w:space="0" w:color="7E97AD" w:themeColor="accent1"/>
        <w:right w:val="single" w:sz="4" w:space="0" w:color="7E97AD" w:themeColor="accent1"/>
      </w:tblBorders>
    </w:tblPr>
    <w:tblStylePr w:type="firstRow">
      <w:rPr>
        <w:b/>
        <w:bCs/>
        <w:color w:val="FFFFFF" w:themeColor="background1"/>
      </w:rPr>
      <w:tblPr/>
      <w:tcPr>
        <w:shd w:val="clear" w:color="auto" w:fill="7E97AD" w:themeFill="accent1"/>
      </w:tcPr>
    </w:tblStylePr>
    <w:tblStylePr w:type="lastRow">
      <w:rPr>
        <w:b/>
        <w:bCs/>
      </w:rPr>
      <w:tblPr/>
      <w:tcPr>
        <w:tcBorders>
          <w:top w:val="double" w:sz="4" w:space="0" w:color="7E97A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E97AD" w:themeColor="accent1"/>
          <w:right w:val="single" w:sz="4" w:space="0" w:color="7E97AD" w:themeColor="accent1"/>
        </w:tcBorders>
      </w:tcPr>
    </w:tblStylePr>
    <w:tblStylePr w:type="band1Horz">
      <w:tblPr/>
      <w:tcPr>
        <w:tcBorders>
          <w:top w:val="single" w:sz="4" w:space="0" w:color="7E97AD" w:themeColor="accent1"/>
          <w:bottom w:val="single" w:sz="4" w:space="0" w:color="7E97A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E97AD" w:themeColor="accent1"/>
          <w:left w:val="nil"/>
        </w:tcBorders>
      </w:tcPr>
    </w:tblStylePr>
    <w:tblStylePr w:type="swCell">
      <w:tblPr/>
      <w:tcPr>
        <w:tcBorders>
          <w:top w:val="double" w:sz="4" w:space="0" w:color="7E97AD" w:themeColor="accent1"/>
          <w:right w:val="nil"/>
        </w:tcBorders>
      </w:tcPr>
    </w:tblStylePr>
  </w:style>
  <w:style w:type="table" w:styleId="GridTable1Light-Accent1">
    <w:name w:val="Grid Table 1 Light Accent 1"/>
    <w:basedOn w:val="TableNormal"/>
    <w:uiPriority w:val="46"/>
    <w:rsid w:val="000C7D24"/>
    <w:pPr>
      <w:spacing w:after="0" w:line="240" w:lineRule="auto"/>
    </w:pPr>
    <w:tblPr>
      <w:tblStyleRowBandSize w:val="1"/>
      <w:tblStyleColBandSize w:val="1"/>
      <w:tblBorders>
        <w:top w:val="single" w:sz="4" w:space="0" w:color="CBD5DE" w:themeColor="accent1" w:themeTint="66"/>
        <w:left w:val="single" w:sz="4" w:space="0" w:color="CBD5DE" w:themeColor="accent1" w:themeTint="66"/>
        <w:bottom w:val="single" w:sz="4" w:space="0" w:color="CBD5DE" w:themeColor="accent1" w:themeTint="66"/>
        <w:right w:val="single" w:sz="4" w:space="0" w:color="CBD5DE" w:themeColor="accent1" w:themeTint="66"/>
        <w:insideH w:val="single" w:sz="4" w:space="0" w:color="CBD5DE" w:themeColor="accent1" w:themeTint="66"/>
        <w:insideV w:val="single" w:sz="4" w:space="0" w:color="CBD5DE" w:themeColor="accent1" w:themeTint="66"/>
      </w:tblBorders>
    </w:tblPr>
    <w:tblStylePr w:type="firstRow">
      <w:rPr>
        <w:b/>
        <w:bCs/>
      </w:rPr>
      <w:tblPr/>
      <w:tcPr>
        <w:tcBorders>
          <w:bottom w:val="single" w:sz="12" w:space="0" w:color="B1C0CD" w:themeColor="accent1" w:themeTint="99"/>
        </w:tcBorders>
      </w:tcPr>
    </w:tblStylePr>
    <w:tblStylePr w:type="lastRow">
      <w:rPr>
        <w:b/>
        <w:bCs/>
      </w:rPr>
      <w:tblPr/>
      <w:tcPr>
        <w:tcBorders>
          <w:top w:val="double" w:sz="2" w:space="0" w:color="B1C0CD"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0E39DD"/>
    <w:pPr>
      <w:spacing w:after="0" w:line="240" w:lineRule="auto"/>
    </w:p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AEE" w:themeFill="accent1" w:themeFillTint="33"/>
      </w:tcPr>
    </w:tblStylePr>
    <w:tblStylePr w:type="band1Horz">
      <w:tblPr/>
      <w:tcPr>
        <w:shd w:val="clear" w:color="auto" w:fill="E5EAEE" w:themeFill="accent1" w:themeFillTint="33"/>
      </w:tcPr>
    </w:tblStylePr>
    <w:tblStylePr w:type="neCell">
      <w:tblPr/>
      <w:tcPr>
        <w:tcBorders>
          <w:bottom w:val="single" w:sz="4" w:space="0" w:color="B1C0CD" w:themeColor="accent1" w:themeTint="99"/>
        </w:tcBorders>
      </w:tcPr>
    </w:tblStylePr>
    <w:tblStylePr w:type="nwCell">
      <w:tblPr/>
      <w:tcPr>
        <w:tcBorders>
          <w:bottom w:val="single" w:sz="4" w:space="0" w:color="B1C0CD" w:themeColor="accent1" w:themeTint="99"/>
        </w:tcBorders>
      </w:tcPr>
    </w:tblStylePr>
    <w:tblStylePr w:type="seCell">
      <w:tblPr/>
      <w:tcPr>
        <w:tcBorders>
          <w:top w:val="single" w:sz="4" w:space="0" w:color="B1C0CD" w:themeColor="accent1" w:themeTint="99"/>
        </w:tcBorders>
      </w:tcPr>
    </w:tblStylePr>
    <w:tblStylePr w:type="swCell">
      <w:tblPr/>
      <w:tcPr>
        <w:tcBorders>
          <w:top w:val="single" w:sz="4" w:space="0" w:color="B1C0CD" w:themeColor="accent1" w:themeTint="99"/>
        </w:tcBorders>
      </w:tcPr>
    </w:tblStylePr>
  </w:style>
  <w:style w:type="table" w:styleId="GridTable5Dark-Accent1">
    <w:name w:val="Grid Table 5 Dark Accent 1"/>
    <w:basedOn w:val="TableNormal"/>
    <w:uiPriority w:val="50"/>
    <w:rsid w:val="000E39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AE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E97A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E97A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E97A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E97AD" w:themeFill="accent1"/>
      </w:tcPr>
    </w:tblStylePr>
    <w:tblStylePr w:type="band1Vert">
      <w:tblPr/>
      <w:tcPr>
        <w:shd w:val="clear" w:color="auto" w:fill="CBD5DE" w:themeFill="accent1" w:themeFillTint="66"/>
      </w:tcPr>
    </w:tblStylePr>
    <w:tblStylePr w:type="band1Horz">
      <w:tblPr/>
      <w:tcPr>
        <w:shd w:val="clear" w:color="auto" w:fill="CBD5DE" w:themeFill="accent1" w:themeFillTint="66"/>
      </w:tcPr>
    </w:tblStylePr>
  </w:style>
  <w:style w:type="table" w:styleId="GridTable6Colorful-Accent1">
    <w:name w:val="Grid Table 6 Colorful Accent 1"/>
    <w:basedOn w:val="TableNormal"/>
    <w:uiPriority w:val="51"/>
    <w:rsid w:val="000E39DD"/>
    <w:pPr>
      <w:spacing w:after="0" w:line="240" w:lineRule="auto"/>
    </w:pPr>
    <w:rPr>
      <w:color w:val="577188" w:themeColor="accent1" w:themeShade="BF"/>
    </w:r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Pr>
    <w:tblStylePr w:type="firstRow">
      <w:rPr>
        <w:b/>
        <w:bCs/>
      </w:rPr>
      <w:tblPr/>
      <w:tcPr>
        <w:tcBorders>
          <w:bottom w:val="single" w:sz="12" w:space="0" w:color="B1C0CD" w:themeColor="accent1" w:themeTint="99"/>
        </w:tcBorders>
      </w:tcPr>
    </w:tblStylePr>
    <w:tblStylePr w:type="lastRow">
      <w:rPr>
        <w:b/>
        <w:bCs/>
      </w:rPr>
      <w:tblPr/>
      <w:tcPr>
        <w:tcBorders>
          <w:top w:val="double" w:sz="4" w:space="0" w:color="B1C0CD" w:themeColor="accent1" w:themeTint="99"/>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table" w:styleId="GridTable1Light-Accent5">
    <w:name w:val="Grid Table 1 Light Accent 5"/>
    <w:basedOn w:val="TableNormal"/>
    <w:uiPriority w:val="46"/>
    <w:rsid w:val="00246A27"/>
    <w:pPr>
      <w:spacing w:after="0" w:line="240" w:lineRule="auto"/>
    </w:pPr>
    <w:tblPr>
      <w:tblStyleRowBandSize w:val="1"/>
      <w:tblStyleColBandSize w:val="1"/>
      <w:tblBorders>
        <w:top w:val="single" w:sz="4" w:space="0" w:color="C1C9CB" w:themeColor="accent5" w:themeTint="66"/>
        <w:left w:val="single" w:sz="4" w:space="0" w:color="C1C9CB" w:themeColor="accent5" w:themeTint="66"/>
        <w:bottom w:val="single" w:sz="4" w:space="0" w:color="C1C9CB" w:themeColor="accent5" w:themeTint="66"/>
        <w:right w:val="single" w:sz="4" w:space="0" w:color="C1C9CB" w:themeColor="accent5" w:themeTint="66"/>
        <w:insideH w:val="single" w:sz="4" w:space="0" w:color="C1C9CB" w:themeColor="accent5" w:themeTint="66"/>
        <w:insideV w:val="single" w:sz="4" w:space="0" w:color="C1C9CB" w:themeColor="accent5" w:themeTint="66"/>
      </w:tblBorders>
    </w:tblPr>
    <w:tblStylePr w:type="firstRow">
      <w:rPr>
        <w:b/>
        <w:bCs/>
      </w:rPr>
      <w:tblPr/>
      <w:tcPr>
        <w:tcBorders>
          <w:bottom w:val="single" w:sz="12" w:space="0" w:color="A2AEB1" w:themeColor="accent5" w:themeTint="99"/>
        </w:tcBorders>
      </w:tcPr>
    </w:tblStylePr>
    <w:tblStylePr w:type="lastRow">
      <w:rPr>
        <w:b/>
        <w:bCs/>
      </w:rPr>
      <w:tblPr/>
      <w:tcPr>
        <w:tcBorders>
          <w:top w:val="double" w:sz="2" w:space="0" w:color="A2AEB1" w:themeColor="accent5" w:themeTint="99"/>
        </w:tcBorders>
      </w:tcPr>
    </w:tblStylePr>
    <w:tblStylePr w:type="firstCol">
      <w:rPr>
        <w:b/>
        <w:bCs/>
      </w:rPr>
    </w:tblStylePr>
    <w:tblStylePr w:type="lastCol">
      <w:rPr>
        <w:b/>
        <w:bCs/>
      </w:rPr>
    </w:tblStylePr>
  </w:style>
  <w:style w:type="paragraph" w:customStyle="1" w:styleId="CovFormText">
    <w:name w:val="Cov_Form Text"/>
    <w:basedOn w:val="Header"/>
    <w:rsid w:val="0017375D"/>
    <w:pPr>
      <w:tabs>
        <w:tab w:val="clear" w:pos="4680"/>
        <w:tab w:val="clear" w:pos="9360"/>
      </w:tabs>
      <w:spacing w:before="60" w:after="60"/>
    </w:pPr>
    <w:rPr>
      <w:rFonts w:ascii="Arial" w:eastAsia="Times New Roman" w:hAnsi="Arial" w:cs="Times New Roman"/>
      <w:noProof/>
      <w:color w:val="auto"/>
      <w:kern w:val="0"/>
      <w:sz w:val="18"/>
      <w:lang w:eastAsia="en-US"/>
    </w:rPr>
  </w:style>
  <w:style w:type="table" w:styleId="GridTable4-Accent1">
    <w:name w:val="Grid Table 4 Accent 1"/>
    <w:basedOn w:val="TableNormal"/>
    <w:uiPriority w:val="49"/>
    <w:rsid w:val="0017375D"/>
    <w:pPr>
      <w:spacing w:after="0" w:line="240" w:lineRule="auto"/>
    </w:p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Pr>
    <w:tblStylePr w:type="firstRow">
      <w:rPr>
        <w:b/>
        <w:bCs/>
        <w:color w:val="FFFFFF" w:themeColor="background1"/>
      </w:rPr>
      <w:tblPr/>
      <w:tcPr>
        <w:tcBorders>
          <w:top w:val="single" w:sz="4" w:space="0" w:color="7E97AD" w:themeColor="accent1"/>
          <w:left w:val="single" w:sz="4" w:space="0" w:color="7E97AD" w:themeColor="accent1"/>
          <w:bottom w:val="single" w:sz="4" w:space="0" w:color="7E97AD" w:themeColor="accent1"/>
          <w:right w:val="single" w:sz="4" w:space="0" w:color="7E97AD" w:themeColor="accent1"/>
          <w:insideH w:val="nil"/>
          <w:insideV w:val="nil"/>
        </w:tcBorders>
        <w:shd w:val="clear" w:color="auto" w:fill="7E97AD" w:themeFill="accent1"/>
      </w:tcPr>
    </w:tblStylePr>
    <w:tblStylePr w:type="lastRow">
      <w:rPr>
        <w:b/>
        <w:bCs/>
      </w:rPr>
      <w:tblPr/>
      <w:tcPr>
        <w:tcBorders>
          <w:top w:val="double" w:sz="4" w:space="0" w:color="7E97AD" w:themeColor="accent1"/>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paragraph" w:customStyle="1" w:styleId="BodyText2858D7CFB-ED40-4347-BF05-701D383B685F858D7CFB-ED40-4347-BF05-701D383B685F">
    <w:name w:val="Body Text 2[858D7CFB-ED40-4347-BF05-701D383B685F][858D7CFB-ED40-4347-BF05-701D383B685F]"/>
    <w:basedOn w:val="Normal"/>
    <w:rsid w:val="009C4796"/>
    <w:pPr>
      <w:spacing w:after="120" w:line="480" w:lineRule="auto"/>
    </w:pPr>
    <w:rPr>
      <w:rFonts w:ascii="Cambria" w:eastAsia="Cambria" w:hAnsi="Cambria" w:cs="Times New Roman"/>
      <w:color w:val="565656"/>
    </w:rPr>
  </w:style>
  <w:style w:type="paragraph" w:customStyle="1" w:styleId="Normal1">
    <w:name w:val="Normal 1"/>
    <w:basedOn w:val="Normal"/>
    <w:rsid w:val="009C4796"/>
    <w:pPr>
      <w:ind w:left="360" w:hanging="360"/>
      <w:jc w:val="both"/>
    </w:pPr>
    <w:rPr>
      <w:rFonts w:ascii="Cambria" w:eastAsia="Cambria" w:hAnsi="Cambria" w:cs="Times New Roman"/>
      <w:color w:val="565656"/>
    </w:rPr>
  </w:style>
  <w:style w:type="table" w:customStyle="1" w:styleId="5">
    <w:name w:val="5"/>
    <w:basedOn w:val="TableNormal"/>
    <w:rsid w:val="009C4796"/>
    <w:pPr>
      <w:spacing w:before="0" w:line="259" w:lineRule="auto"/>
    </w:pPr>
    <w:rPr>
      <w:rFonts w:ascii="Calibri" w:eastAsia="Calibri" w:hAnsi="Calibri" w:cs="Calibri"/>
      <w:color w:val="000000"/>
      <w:sz w:val="22"/>
      <w:szCs w:val="22"/>
      <w:lang w:eastAsia="en-US"/>
    </w:rPr>
    <w:tblPr>
      <w:tblStyleRowBandSize w:val="1"/>
      <w:tblStyleColBandSize w:val="1"/>
    </w:tblPr>
  </w:style>
  <w:style w:type="table" w:styleId="GridTable4-Accent5">
    <w:name w:val="Grid Table 4 Accent 5"/>
    <w:basedOn w:val="TableNormal"/>
    <w:uiPriority w:val="49"/>
    <w:rsid w:val="006F16FF"/>
    <w:pPr>
      <w:spacing w:after="0" w:line="240" w:lineRule="auto"/>
    </w:pPr>
    <w:tblPr>
      <w:tblStyleRowBandSize w:val="1"/>
      <w:tblStyleColBandSize w:val="1"/>
      <w:tblBorders>
        <w:top w:val="single" w:sz="4" w:space="0" w:color="A2AEB1" w:themeColor="accent5" w:themeTint="99"/>
        <w:left w:val="single" w:sz="4" w:space="0" w:color="A2AEB1" w:themeColor="accent5" w:themeTint="99"/>
        <w:bottom w:val="single" w:sz="4" w:space="0" w:color="A2AEB1" w:themeColor="accent5" w:themeTint="99"/>
        <w:right w:val="single" w:sz="4" w:space="0" w:color="A2AEB1" w:themeColor="accent5" w:themeTint="99"/>
        <w:insideH w:val="single" w:sz="4" w:space="0" w:color="A2AEB1" w:themeColor="accent5" w:themeTint="99"/>
        <w:insideV w:val="single" w:sz="4" w:space="0" w:color="A2AEB1" w:themeColor="accent5" w:themeTint="99"/>
      </w:tblBorders>
    </w:tblPr>
    <w:tblStylePr w:type="firstRow">
      <w:rPr>
        <w:b/>
        <w:bCs/>
        <w:color w:val="FFFFFF" w:themeColor="background1"/>
      </w:rPr>
      <w:tblPr/>
      <w:tcPr>
        <w:tcBorders>
          <w:top w:val="single" w:sz="4" w:space="0" w:color="67787B" w:themeColor="accent5"/>
          <w:left w:val="single" w:sz="4" w:space="0" w:color="67787B" w:themeColor="accent5"/>
          <w:bottom w:val="single" w:sz="4" w:space="0" w:color="67787B" w:themeColor="accent5"/>
          <w:right w:val="single" w:sz="4" w:space="0" w:color="67787B" w:themeColor="accent5"/>
          <w:insideH w:val="nil"/>
          <w:insideV w:val="nil"/>
        </w:tcBorders>
        <w:shd w:val="clear" w:color="auto" w:fill="67787B" w:themeFill="accent5"/>
      </w:tcPr>
    </w:tblStylePr>
    <w:tblStylePr w:type="lastRow">
      <w:rPr>
        <w:b/>
        <w:bCs/>
      </w:rPr>
      <w:tblPr/>
      <w:tcPr>
        <w:tcBorders>
          <w:top w:val="double" w:sz="4" w:space="0" w:color="67787B" w:themeColor="accent5"/>
        </w:tcBorders>
      </w:tcPr>
    </w:tblStylePr>
    <w:tblStylePr w:type="firstCol">
      <w:rPr>
        <w:b/>
        <w:bCs/>
      </w:rPr>
    </w:tblStylePr>
    <w:tblStylePr w:type="lastCol">
      <w:rPr>
        <w:b/>
        <w:bCs/>
      </w:rPr>
    </w:tblStylePr>
    <w:tblStylePr w:type="band1Vert">
      <w:tblPr/>
      <w:tcPr>
        <w:shd w:val="clear" w:color="auto" w:fill="DFE4E5" w:themeFill="accent5" w:themeFillTint="33"/>
      </w:tcPr>
    </w:tblStylePr>
    <w:tblStylePr w:type="band1Horz">
      <w:tblPr/>
      <w:tcPr>
        <w:shd w:val="clear" w:color="auto" w:fill="DFE4E5" w:themeFill="accent5" w:themeFillTint="33"/>
      </w:tcPr>
    </w:tblStylePr>
  </w:style>
  <w:style w:type="table" w:styleId="GridTable3-Accent5">
    <w:name w:val="Grid Table 3 Accent 5"/>
    <w:basedOn w:val="TableNormal"/>
    <w:uiPriority w:val="48"/>
    <w:rsid w:val="006F16FF"/>
    <w:pPr>
      <w:spacing w:after="0" w:line="240" w:lineRule="auto"/>
    </w:pPr>
    <w:tblPr>
      <w:tblStyleRowBandSize w:val="1"/>
      <w:tblStyleColBandSize w:val="1"/>
      <w:tblBorders>
        <w:top w:val="single" w:sz="4" w:space="0" w:color="A2AEB1" w:themeColor="accent5" w:themeTint="99"/>
        <w:left w:val="single" w:sz="4" w:space="0" w:color="A2AEB1" w:themeColor="accent5" w:themeTint="99"/>
        <w:bottom w:val="single" w:sz="4" w:space="0" w:color="A2AEB1" w:themeColor="accent5" w:themeTint="99"/>
        <w:right w:val="single" w:sz="4" w:space="0" w:color="A2AEB1" w:themeColor="accent5" w:themeTint="99"/>
        <w:insideH w:val="single" w:sz="4" w:space="0" w:color="A2AEB1" w:themeColor="accent5" w:themeTint="99"/>
        <w:insideV w:val="single" w:sz="4" w:space="0" w:color="A2AEB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4E5" w:themeFill="accent5" w:themeFillTint="33"/>
      </w:tcPr>
    </w:tblStylePr>
    <w:tblStylePr w:type="band1Horz">
      <w:tblPr/>
      <w:tcPr>
        <w:shd w:val="clear" w:color="auto" w:fill="DFE4E5" w:themeFill="accent5" w:themeFillTint="33"/>
      </w:tcPr>
    </w:tblStylePr>
    <w:tblStylePr w:type="neCell">
      <w:tblPr/>
      <w:tcPr>
        <w:tcBorders>
          <w:bottom w:val="single" w:sz="4" w:space="0" w:color="A2AEB1" w:themeColor="accent5" w:themeTint="99"/>
        </w:tcBorders>
      </w:tcPr>
    </w:tblStylePr>
    <w:tblStylePr w:type="nwCell">
      <w:tblPr/>
      <w:tcPr>
        <w:tcBorders>
          <w:bottom w:val="single" w:sz="4" w:space="0" w:color="A2AEB1" w:themeColor="accent5" w:themeTint="99"/>
        </w:tcBorders>
      </w:tcPr>
    </w:tblStylePr>
    <w:tblStylePr w:type="seCell">
      <w:tblPr/>
      <w:tcPr>
        <w:tcBorders>
          <w:top w:val="single" w:sz="4" w:space="0" w:color="A2AEB1" w:themeColor="accent5" w:themeTint="99"/>
        </w:tcBorders>
      </w:tcPr>
    </w:tblStylePr>
    <w:tblStylePr w:type="swCell">
      <w:tblPr/>
      <w:tcPr>
        <w:tcBorders>
          <w:top w:val="single" w:sz="4" w:space="0" w:color="A2AEB1" w:themeColor="accent5" w:themeTint="99"/>
        </w:tcBorders>
      </w:tcPr>
    </w:tblStylePr>
  </w:style>
  <w:style w:type="table" w:styleId="ListTable3-Accent5">
    <w:name w:val="List Table 3 Accent 5"/>
    <w:basedOn w:val="TableNormal"/>
    <w:uiPriority w:val="48"/>
    <w:rsid w:val="006F16FF"/>
    <w:pPr>
      <w:spacing w:after="0" w:line="240" w:lineRule="auto"/>
    </w:pPr>
    <w:tblPr>
      <w:tblStyleRowBandSize w:val="1"/>
      <w:tblStyleColBandSize w:val="1"/>
      <w:tblBorders>
        <w:top w:val="single" w:sz="4" w:space="0" w:color="67787B" w:themeColor="accent5"/>
        <w:left w:val="single" w:sz="4" w:space="0" w:color="67787B" w:themeColor="accent5"/>
        <w:bottom w:val="single" w:sz="4" w:space="0" w:color="67787B" w:themeColor="accent5"/>
        <w:right w:val="single" w:sz="4" w:space="0" w:color="67787B" w:themeColor="accent5"/>
      </w:tblBorders>
    </w:tblPr>
    <w:tblStylePr w:type="firstRow">
      <w:rPr>
        <w:b/>
        <w:bCs/>
        <w:color w:val="FFFFFF" w:themeColor="background1"/>
      </w:rPr>
      <w:tblPr/>
      <w:tcPr>
        <w:shd w:val="clear" w:color="auto" w:fill="67787B" w:themeFill="accent5"/>
      </w:tcPr>
    </w:tblStylePr>
    <w:tblStylePr w:type="lastRow">
      <w:rPr>
        <w:b/>
        <w:bCs/>
      </w:rPr>
      <w:tblPr/>
      <w:tcPr>
        <w:tcBorders>
          <w:top w:val="double" w:sz="4" w:space="0" w:color="67787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7787B" w:themeColor="accent5"/>
          <w:right w:val="single" w:sz="4" w:space="0" w:color="67787B" w:themeColor="accent5"/>
        </w:tcBorders>
      </w:tcPr>
    </w:tblStylePr>
    <w:tblStylePr w:type="band1Horz">
      <w:tblPr/>
      <w:tcPr>
        <w:tcBorders>
          <w:top w:val="single" w:sz="4" w:space="0" w:color="67787B" w:themeColor="accent5"/>
          <w:bottom w:val="single" w:sz="4" w:space="0" w:color="67787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7787B" w:themeColor="accent5"/>
          <w:left w:val="nil"/>
        </w:tcBorders>
      </w:tcPr>
    </w:tblStylePr>
    <w:tblStylePr w:type="swCell">
      <w:tblPr/>
      <w:tcPr>
        <w:tcBorders>
          <w:top w:val="double" w:sz="4" w:space="0" w:color="67787B" w:themeColor="accent5"/>
          <w:right w:val="nil"/>
        </w:tcBorders>
      </w:tcPr>
    </w:tblStylePr>
  </w:style>
  <w:style w:type="table" w:styleId="ListTable4-Accent1">
    <w:name w:val="List Table 4 Accent 1"/>
    <w:basedOn w:val="TableNormal"/>
    <w:uiPriority w:val="49"/>
    <w:rsid w:val="006F16FF"/>
    <w:pPr>
      <w:spacing w:after="0" w:line="240" w:lineRule="auto"/>
    </w:p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tblBorders>
    </w:tblPr>
    <w:tblStylePr w:type="firstRow">
      <w:rPr>
        <w:b/>
        <w:bCs/>
        <w:color w:val="FFFFFF" w:themeColor="background1"/>
      </w:rPr>
      <w:tblPr/>
      <w:tcPr>
        <w:tcBorders>
          <w:top w:val="single" w:sz="4" w:space="0" w:color="7E97AD" w:themeColor="accent1"/>
          <w:left w:val="single" w:sz="4" w:space="0" w:color="7E97AD" w:themeColor="accent1"/>
          <w:bottom w:val="single" w:sz="4" w:space="0" w:color="7E97AD" w:themeColor="accent1"/>
          <w:right w:val="single" w:sz="4" w:space="0" w:color="7E97AD" w:themeColor="accent1"/>
          <w:insideH w:val="nil"/>
        </w:tcBorders>
        <w:shd w:val="clear" w:color="auto" w:fill="7E97AD" w:themeFill="accent1"/>
      </w:tcPr>
    </w:tblStylePr>
    <w:tblStylePr w:type="lastRow">
      <w:rPr>
        <w:b/>
        <w:bCs/>
      </w:rPr>
      <w:tblPr/>
      <w:tcPr>
        <w:tcBorders>
          <w:top w:val="double" w:sz="4" w:space="0" w:color="B1C0CD" w:themeColor="accent1" w:themeTint="99"/>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439276">
      <w:bodyDiv w:val="1"/>
      <w:marLeft w:val="0"/>
      <w:marRight w:val="0"/>
      <w:marTop w:val="0"/>
      <w:marBottom w:val="0"/>
      <w:divBdr>
        <w:top w:val="none" w:sz="0" w:space="0" w:color="auto"/>
        <w:left w:val="none" w:sz="0" w:space="0" w:color="auto"/>
        <w:bottom w:val="none" w:sz="0" w:space="0" w:color="auto"/>
        <w:right w:val="none" w:sz="0" w:space="0" w:color="auto"/>
      </w:divBdr>
    </w:div>
    <w:div w:id="463500016">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89703803">
      <w:bodyDiv w:val="1"/>
      <w:marLeft w:val="0"/>
      <w:marRight w:val="0"/>
      <w:marTop w:val="0"/>
      <w:marBottom w:val="0"/>
      <w:divBdr>
        <w:top w:val="none" w:sz="0" w:space="0" w:color="auto"/>
        <w:left w:val="none" w:sz="0" w:space="0" w:color="auto"/>
        <w:bottom w:val="none" w:sz="0" w:space="0" w:color="auto"/>
        <w:right w:val="none" w:sz="0" w:space="0" w:color="auto"/>
      </w:divBdr>
    </w:div>
    <w:div w:id="1006783272">
      <w:bodyDiv w:val="1"/>
      <w:marLeft w:val="0"/>
      <w:marRight w:val="0"/>
      <w:marTop w:val="0"/>
      <w:marBottom w:val="0"/>
      <w:divBdr>
        <w:top w:val="none" w:sz="0" w:space="0" w:color="auto"/>
        <w:left w:val="none" w:sz="0" w:space="0" w:color="auto"/>
        <w:bottom w:val="none" w:sz="0" w:space="0" w:color="auto"/>
        <w:right w:val="none" w:sz="0" w:space="0" w:color="auto"/>
      </w:divBdr>
    </w:div>
    <w:div w:id="1143885110">
      <w:bodyDiv w:val="1"/>
      <w:marLeft w:val="0"/>
      <w:marRight w:val="0"/>
      <w:marTop w:val="0"/>
      <w:marBottom w:val="0"/>
      <w:divBdr>
        <w:top w:val="none" w:sz="0" w:space="0" w:color="auto"/>
        <w:left w:val="none" w:sz="0" w:space="0" w:color="auto"/>
        <w:bottom w:val="none" w:sz="0" w:space="0" w:color="auto"/>
        <w:right w:val="none" w:sz="0" w:space="0" w:color="auto"/>
      </w:divBdr>
    </w:div>
    <w:div w:id="1282762707">
      <w:bodyDiv w:val="1"/>
      <w:marLeft w:val="0"/>
      <w:marRight w:val="0"/>
      <w:marTop w:val="0"/>
      <w:marBottom w:val="0"/>
      <w:divBdr>
        <w:top w:val="none" w:sz="0" w:space="0" w:color="auto"/>
        <w:left w:val="none" w:sz="0" w:space="0" w:color="auto"/>
        <w:bottom w:val="none" w:sz="0" w:space="0" w:color="auto"/>
        <w:right w:val="none" w:sz="0" w:space="0" w:color="auto"/>
      </w:divBdr>
    </w:div>
    <w:div w:id="1837919392">
      <w:bodyDiv w:val="1"/>
      <w:marLeft w:val="0"/>
      <w:marRight w:val="0"/>
      <w:marTop w:val="0"/>
      <w:marBottom w:val="0"/>
      <w:divBdr>
        <w:top w:val="none" w:sz="0" w:space="0" w:color="auto"/>
        <w:left w:val="none" w:sz="0" w:space="0" w:color="auto"/>
        <w:bottom w:val="none" w:sz="0" w:space="0" w:color="auto"/>
        <w:right w:val="none" w:sz="0" w:space="0" w:color="auto"/>
      </w:divBdr>
    </w:div>
    <w:div w:id="1945772310">
      <w:bodyDiv w:val="1"/>
      <w:marLeft w:val="0"/>
      <w:marRight w:val="0"/>
      <w:marTop w:val="0"/>
      <w:marBottom w:val="0"/>
      <w:divBdr>
        <w:top w:val="none" w:sz="0" w:space="0" w:color="auto"/>
        <w:left w:val="none" w:sz="0" w:space="0" w:color="auto"/>
        <w:bottom w:val="none" w:sz="0" w:space="0" w:color="auto"/>
        <w:right w:val="none" w:sz="0" w:space="0" w:color="auto"/>
      </w:divBdr>
    </w:div>
    <w:div w:id="2103646161">
      <w:bodyDiv w:val="1"/>
      <w:marLeft w:val="0"/>
      <w:marRight w:val="0"/>
      <w:marTop w:val="0"/>
      <w:marBottom w:val="0"/>
      <w:divBdr>
        <w:top w:val="none" w:sz="0" w:space="0" w:color="auto"/>
        <w:left w:val="none" w:sz="0" w:space="0" w:color="auto"/>
        <w:bottom w:val="none" w:sz="0" w:space="0" w:color="auto"/>
        <w:right w:val="none" w:sz="0" w:space="0" w:color="auto"/>
      </w:divBdr>
    </w:div>
    <w:div w:id="213898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openxmlformats.org/officeDocument/2006/relationships/image" Target="media/image16.png"/><Relationship Id="rId42" Type="http://schemas.openxmlformats.org/officeDocument/2006/relationships/glossaryDocument" Target="glossary/document.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diagramLayout" Target="diagrams/layout1.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eader" Target="header2.xml"/><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settings" Target="settings.xml"/><Relationship Id="rId19" Type="http://schemas.openxmlformats.org/officeDocument/2006/relationships/diagramData" Target="diagrams/data1.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diagramColors" Target="diagrams/colors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TimelessRe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285D49-863F-4FCE-9389-5BE4547C489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02BDC47A-BF83-4703-BF16-CD9733CB8AEA}">
      <dgm:prSet phldrT="[Text]"/>
      <dgm:spPr/>
      <dgm:t>
        <a:bodyPr/>
        <a:lstStyle/>
        <a:p>
          <a:r>
            <a:rPr lang="en-US" b="1"/>
            <a:t>Reduced Cost</a:t>
          </a:r>
          <a:endParaRPr lang="en-US"/>
        </a:p>
      </dgm:t>
    </dgm:pt>
    <dgm:pt modelId="{5DE34E0A-6B82-4B19-AC64-A18918AB8479}" type="parTrans" cxnId="{DF8226DA-3400-4F21-A6F7-C7F020C5A358}">
      <dgm:prSet/>
      <dgm:spPr/>
      <dgm:t>
        <a:bodyPr/>
        <a:lstStyle/>
        <a:p>
          <a:endParaRPr lang="en-US"/>
        </a:p>
      </dgm:t>
    </dgm:pt>
    <dgm:pt modelId="{1A46B482-E8DB-491D-B7C4-A6F0847688B0}" type="sibTrans" cxnId="{DF8226DA-3400-4F21-A6F7-C7F020C5A358}">
      <dgm:prSet/>
      <dgm:spPr/>
      <dgm:t>
        <a:bodyPr/>
        <a:lstStyle/>
        <a:p>
          <a:endParaRPr lang="en-US"/>
        </a:p>
      </dgm:t>
    </dgm:pt>
    <dgm:pt modelId="{17FABAAB-38E7-4656-8D68-578E14E6CAFD}">
      <dgm:prSet phldrT="[Text]"/>
      <dgm:spPr/>
      <dgm:t>
        <a:bodyPr/>
        <a:lstStyle/>
        <a:p>
          <a:pPr algn="l"/>
          <a:r>
            <a:rPr lang="en-US">
              <a:solidFill>
                <a:schemeClr val="tx1">
                  <a:lumMod val="65000"/>
                  <a:lumOff val="35000"/>
                </a:schemeClr>
              </a:solidFill>
            </a:rPr>
            <a:t> Jmeter, an open source tool has been used in many projects in the company, has wide range of support from it community. This help the company don’t have to purchase or subscribe for another commercial performance testing tool. </a:t>
          </a:r>
          <a:endParaRPr lang="en-US"/>
        </a:p>
      </dgm:t>
    </dgm:pt>
    <dgm:pt modelId="{BE658F1C-09C7-4043-BD0E-1B390F359DE7}" type="parTrans" cxnId="{DD3B6DD6-1C6E-425B-9964-9FBAC3C6BD31}">
      <dgm:prSet/>
      <dgm:spPr/>
      <dgm:t>
        <a:bodyPr/>
        <a:lstStyle/>
        <a:p>
          <a:endParaRPr lang="en-US"/>
        </a:p>
      </dgm:t>
    </dgm:pt>
    <dgm:pt modelId="{FCFF43E7-6A0C-4EEC-9DB3-C16BD2445A81}" type="sibTrans" cxnId="{DD3B6DD6-1C6E-425B-9964-9FBAC3C6BD31}">
      <dgm:prSet/>
      <dgm:spPr/>
      <dgm:t>
        <a:bodyPr/>
        <a:lstStyle/>
        <a:p>
          <a:endParaRPr lang="en-US"/>
        </a:p>
      </dgm:t>
    </dgm:pt>
    <dgm:pt modelId="{CB2EEEBC-259E-4610-818D-353A6BAF2F3E}">
      <dgm:prSet phldrT="[Text]"/>
      <dgm:spPr/>
      <dgm:t>
        <a:bodyPr/>
        <a:lstStyle/>
        <a:p>
          <a:r>
            <a:rPr lang="en-US" b="1"/>
            <a:t>Centralized testing management</a:t>
          </a:r>
        </a:p>
      </dgm:t>
    </dgm:pt>
    <dgm:pt modelId="{CE28967F-FFEC-437D-9191-D28BCBD42ED0}" type="parTrans" cxnId="{F451C68B-46BB-45CB-8384-A04C68CC595B}">
      <dgm:prSet/>
      <dgm:spPr/>
      <dgm:t>
        <a:bodyPr/>
        <a:lstStyle/>
        <a:p>
          <a:endParaRPr lang="en-US"/>
        </a:p>
      </dgm:t>
    </dgm:pt>
    <dgm:pt modelId="{5A57CFED-B050-479C-8D0F-1E2D54DEE346}" type="sibTrans" cxnId="{F451C68B-46BB-45CB-8384-A04C68CC595B}">
      <dgm:prSet/>
      <dgm:spPr/>
      <dgm:t>
        <a:bodyPr/>
        <a:lstStyle/>
        <a:p>
          <a:endParaRPr lang="en-US"/>
        </a:p>
      </dgm:t>
    </dgm:pt>
    <dgm:pt modelId="{7F9A71AE-A3B3-4F86-B9A0-C4051A1BBE40}">
      <dgm:prSet phldrT="[Text]"/>
      <dgm:spPr/>
      <dgm:t>
        <a:bodyPr/>
        <a:lstStyle/>
        <a:p>
          <a:r>
            <a:rPr lang="en-US">
              <a:solidFill>
                <a:schemeClr val="tx1">
                  <a:lumMod val="65000"/>
                  <a:lumOff val="35000"/>
                </a:schemeClr>
              </a:solidFill>
            </a:rPr>
            <a:t>The Dashboard provides a simple way to control and manage performance tests because it is a data center storing information of test projects, test scenarios, test scripts, test results and users. </a:t>
          </a:r>
        </a:p>
      </dgm:t>
    </dgm:pt>
    <dgm:pt modelId="{4B137103-C87E-4D2C-9EA2-C283C1F622DC}" type="parTrans" cxnId="{DCB0A00F-9A3E-4723-A2FB-6B8DFB7157BA}">
      <dgm:prSet/>
      <dgm:spPr/>
      <dgm:t>
        <a:bodyPr/>
        <a:lstStyle/>
        <a:p>
          <a:endParaRPr lang="en-US"/>
        </a:p>
      </dgm:t>
    </dgm:pt>
    <dgm:pt modelId="{F576BC6C-51FA-4FC9-ABB6-0F70C439345C}" type="sibTrans" cxnId="{DCB0A00F-9A3E-4723-A2FB-6B8DFB7157BA}">
      <dgm:prSet/>
      <dgm:spPr/>
      <dgm:t>
        <a:bodyPr/>
        <a:lstStyle/>
        <a:p>
          <a:endParaRPr lang="en-US"/>
        </a:p>
      </dgm:t>
    </dgm:pt>
    <dgm:pt modelId="{D12325F0-FAE1-49C0-9675-785AF0D70D43}">
      <dgm:prSet phldrT="[Text]"/>
      <dgm:spPr/>
      <dgm:t>
        <a:bodyPr/>
        <a:lstStyle/>
        <a:p>
          <a:r>
            <a:rPr lang="en-US" b="1"/>
            <a:t>Better result analysis support</a:t>
          </a:r>
        </a:p>
      </dgm:t>
    </dgm:pt>
    <dgm:pt modelId="{58B1E24F-7F24-4832-950E-E2DBCC0619B2}" type="parTrans" cxnId="{D8AA7386-47E6-45BD-B388-58B4B24E1A72}">
      <dgm:prSet/>
      <dgm:spPr/>
      <dgm:t>
        <a:bodyPr/>
        <a:lstStyle/>
        <a:p>
          <a:endParaRPr lang="en-US"/>
        </a:p>
      </dgm:t>
    </dgm:pt>
    <dgm:pt modelId="{FFF1C5CE-CCC9-4CD2-91CC-3F89F4ABB511}" type="sibTrans" cxnId="{D8AA7386-47E6-45BD-B388-58B4B24E1A72}">
      <dgm:prSet/>
      <dgm:spPr/>
      <dgm:t>
        <a:bodyPr/>
        <a:lstStyle/>
        <a:p>
          <a:endParaRPr lang="en-US"/>
        </a:p>
      </dgm:t>
    </dgm:pt>
    <dgm:pt modelId="{560BDF80-62C3-43D4-96A0-A22288688866}">
      <dgm:prSet phldrT="[Text]"/>
      <dgm:spPr/>
      <dgm:t>
        <a:bodyPr/>
        <a:lstStyle/>
        <a:p>
          <a:r>
            <a:rPr lang="en-US">
              <a:solidFill>
                <a:schemeClr val="tx1">
                  <a:lumMod val="65000"/>
                  <a:lumOff val="35000"/>
                </a:schemeClr>
              </a:solidFill>
            </a:rPr>
            <a:t>The Performance Testing provides a comprehensive reports and graphical analysis features for performance test that enable real time tracking of test results and runtime history.</a:t>
          </a:r>
        </a:p>
      </dgm:t>
    </dgm:pt>
    <dgm:pt modelId="{9863FD06-4B34-4DE3-BBE4-6551A5F09B0B}" type="parTrans" cxnId="{DF4714E1-4729-44AB-9353-3932D632C49C}">
      <dgm:prSet/>
      <dgm:spPr/>
      <dgm:t>
        <a:bodyPr/>
        <a:lstStyle/>
        <a:p>
          <a:endParaRPr lang="en-US"/>
        </a:p>
      </dgm:t>
    </dgm:pt>
    <dgm:pt modelId="{371F8076-69E7-419B-A592-6A79B023F125}" type="sibTrans" cxnId="{DF4714E1-4729-44AB-9353-3932D632C49C}">
      <dgm:prSet/>
      <dgm:spPr/>
      <dgm:t>
        <a:bodyPr/>
        <a:lstStyle/>
        <a:p>
          <a:endParaRPr lang="en-US"/>
        </a:p>
      </dgm:t>
    </dgm:pt>
    <dgm:pt modelId="{56E47C5B-0C91-4B7E-85E8-93C8F236C7F1}">
      <dgm:prSet phldrT="[Text]"/>
      <dgm:spPr/>
      <dgm:t>
        <a:bodyPr/>
        <a:lstStyle/>
        <a:p>
          <a:r>
            <a:rPr lang="en-US">
              <a:solidFill>
                <a:schemeClr val="tx1">
                  <a:lumMod val="65000"/>
                  <a:lumOff val="35000"/>
                </a:schemeClr>
              </a:solidFill>
            </a:rPr>
            <a:t> It also provides a variety of metrics to assess the performance of target systems under testing.</a:t>
          </a:r>
        </a:p>
      </dgm:t>
    </dgm:pt>
    <dgm:pt modelId="{F0738521-2EFD-47B1-9F07-4ACAD844EA7F}" type="parTrans" cxnId="{C2C95317-BA04-4870-9FB2-0F268E167A3D}">
      <dgm:prSet/>
      <dgm:spPr/>
      <dgm:t>
        <a:bodyPr/>
        <a:lstStyle/>
        <a:p>
          <a:endParaRPr lang="en-US"/>
        </a:p>
      </dgm:t>
    </dgm:pt>
    <dgm:pt modelId="{C984F738-81BF-486E-AB99-F82E70B01977}" type="sibTrans" cxnId="{C2C95317-BA04-4870-9FB2-0F268E167A3D}">
      <dgm:prSet/>
      <dgm:spPr/>
      <dgm:t>
        <a:bodyPr/>
        <a:lstStyle/>
        <a:p>
          <a:endParaRPr lang="en-US"/>
        </a:p>
      </dgm:t>
    </dgm:pt>
    <dgm:pt modelId="{F21AC727-05E2-4829-9BE6-D9295F73E3EF}">
      <dgm:prSet phldrT="[Text]"/>
      <dgm:spPr/>
      <dgm:t>
        <a:bodyPr/>
        <a:lstStyle/>
        <a:p>
          <a:pPr algn="l"/>
          <a:r>
            <a:rPr lang="en-US">
              <a:solidFill>
                <a:schemeClr val="tx1">
                  <a:lumMod val="65000"/>
                  <a:lumOff val="35000"/>
                </a:schemeClr>
              </a:solidFill>
            </a:rPr>
            <a:t>The Dashboard integrated with Jmeter is an easy tool to use and does not require any additional training</a:t>
          </a:r>
          <a:r>
            <a:rPr lang="en-US"/>
            <a:t>.</a:t>
          </a:r>
        </a:p>
      </dgm:t>
    </dgm:pt>
    <dgm:pt modelId="{1C0F68AD-EF6A-4079-8EEE-5922EF00F0A1}" type="parTrans" cxnId="{38375553-59AB-47BC-B7C8-8944609C3475}">
      <dgm:prSet/>
      <dgm:spPr/>
      <dgm:t>
        <a:bodyPr/>
        <a:lstStyle/>
        <a:p>
          <a:endParaRPr lang="en-US"/>
        </a:p>
      </dgm:t>
    </dgm:pt>
    <dgm:pt modelId="{5EBEF05D-43B2-4168-AEEF-7A5C0BF7489D}" type="sibTrans" cxnId="{38375553-59AB-47BC-B7C8-8944609C3475}">
      <dgm:prSet/>
      <dgm:spPr/>
      <dgm:t>
        <a:bodyPr/>
        <a:lstStyle/>
        <a:p>
          <a:endParaRPr lang="en-US"/>
        </a:p>
      </dgm:t>
    </dgm:pt>
    <dgm:pt modelId="{5D38EB01-1548-4E4A-A007-E62E754DA28D}">
      <dgm:prSet phldrT="[Text]"/>
      <dgm:spPr/>
      <dgm:t>
        <a:bodyPr/>
        <a:lstStyle/>
        <a:p>
          <a:r>
            <a:rPr lang="en-US">
              <a:solidFill>
                <a:schemeClr val="tx1">
                  <a:lumMod val="65000"/>
                  <a:lumOff val="35000"/>
                </a:schemeClr>
              </a:solidFill>
            </a:rPr>
            <a:t>In that way, the company can easily maintain a centralized source of data instead of manually handling several data sources produced by testers on different computers.</a:t>
          </a:r>
        </a:p>
      </dgm:t>
    </dgm:pt>
    <dgm:pt modelId="{F6D2DB50-43A2-440F-97A8-76A766BD6A13}" type="parTrans" cxnId="{37306C2C-C8C2-4898-BB75-1EDDB999C9FB}">
      <dgm:prSet/>
      <dgm:spPr/>
      <dgm:t>
        <a:bodyPr/>
        <a:lstStyle/>
        <a:p>
          <a:endParaRPr lang="en-US"/>
        </a:p>
      </dgm:t>
    </dgm:pt>
    <dgm:pt modelId="{9C8681AB-5C39-4298-AE19-5153080A8AF0}" type="sibTrans" cxnId="{37306C2C-C8C2-4898-BB75-1EDDB999C9FB}">
      <dgm:prSet/>
      <dgm:spPr/>
      <dgm:t>
        <a:bodyPr/>
        <a:lstStyle/>
        <a:p>
          <a:endParaRPr lang="en-US"/>
        </a:p>
      </dgm:t>
    </dgm:pt>
    <dgm:pt modelId="{1BE94877-DEC1-44D8-90BD-5B4545D4F86D}" type="pres">
      <dgm:prSet presAssocID="{7F285D49-863F-4FCE-9389-5BE4547C4897}" presName="Name0" presStyleCnt="0">
        <dgm:presLayoutVars>
          <dgm:dir/>
          <dgm:animLvl val="lvl"/>
          <dgm:resizeHandles val="exact"/>
        </dgm:presLayoutVars>
      </dgm:prSet>
      <dgm:spPr/>
      <dgm:t>
        <a:bodyPr/>
        <a:lstStyle/>
        <a:p>
          <a:endParaRPr lang="en-US"/>
        </a:p>
      </dgm:t>
    </dgm:pt>
    <dgm:pt modelId="{3F068CE7-89DB-4062-8630-0EB7EAD45409}" type="pres">
      <dgm:prSet presAssocID="{02BDC47A-BF83-4703-BF16-CD9733CB8AEA}" presName="composite" presStyleCnt="0"/>
      <dgm:spPr/>
    </dgm:pt>
    <dgm:pt modelId="{00C5352A-0CFC-4456-88D8-D79B4D11DA80}" type="pres">
      <dgm:prSet presAssocID="{02BDC47A-BF83-4703-BF16-CD9733CB8AEA}" presName="parTx" presStyleLbl="alignNode1" presStyleIdx="0" presStyleCnt="3">
        <dgm:presLayoutVars>
          <dgm:chMax val="0"/>
          <dgm:chPref val="0"/>
          <dgm:bulletEnabled val="1"/>
        </dgm:presLayoutVars>
      </dgm:prSet>
      <dgm:spPr/>
      <dgm:t>
        <a:bodyPr/>
        <a:lstStyle/>
        <a:p>
          <a:endParaRPr lang="en-US"/>
        </a:p>
      </dgm:t>
    </dgm:pt>
    <dgm:pt modelId="{93441DEA-9CE7-493B-9331-109BBC7386AF}" type="pres">
      <dgm:prSet presAssocID="{02BDC47A-BF83-4703-BF16-CD9733CB8AEA}" presName="desTx" presStyleLbl="alignAccFollowNode1" presStyleIdx="0" presStyleCnt="3">
        <dgm:presLayoutVars>
          <dgm:bulletEnabled val="1"/>
        </dgm:presLayoutVars>
      </dgm:prSet>
      <dgm:spPr/>
      <dgm:t>
        <a:bodyPr/>
        <a:lstStyle/>
        <a:p>
          <a:endParaRPr lang="en-US"/>
        </a:p>
      </dgm:t>
    </dgm:pt>
    <dgm:pt modelId="{7FD47C7D-D90D-4CF9-A263-60A6F0CE6259}" type="pres">
      <dgm:prSet presAssocID="{1A46B482-E8DB-491D-B7C4-A6F0847688B0}" presName="space" presStyleCnt="0"/>
      <dgm:spPr/>
    </dgm:pt>
    <dgm:pt modelId="{A4F532FD-3D27-40DC-A478-F5AA07C70BDC}" type="pres">
      <dgm:prSet presAssocID="{CB2EEEBC-259E-4610-818D-353A6BAF2F3E}" presName="composite" presStyleCnt="0"/>
      <dgm:spPr/>
    </dgm:pt>
    <dgm:pt modelId="{CA271629-99F1-4139-9EA4-BEFA97EE3135}" type="pres">
      <dgm:prSet presAssocID="{CB2EEEBC-259E-4610-818D-353A6BAF2F3E}" presName="parTx" presStyleLbl="alignNode1" presStyleIdx="1" presStyleCnt="3">
        <dgm:presLayoutVars>
          <dgm:chMax val="0"/>
          <dgm:chPref val="0"/>
          <dgm:bulletEnabled val="1"/>
        </dgm:presLayoutVars>
      </dgm:prSet>
      <dgm:spPr/>
      <dgm:t>
        <a:bodyPr/>
        <a:lstStyle/>
        <a:p>
          <a:endParaRPr lang="en-US"/>
        </a:p>
      </dgm:t>
    </dgm:pt>
    <dgm:pt modelId="{6D980D76-279E-41B6-944D-7EB8E1386550}" type="pres">
      <dgm:prSet presAssocID="{CB2EEEBC-259E-4610-818D-353A6BAF2F3E}" presName="desTx" presStyleLbl="alignAccFollowNode1" presStyleIdx="1" presStyleCnt="3">
        <dgm:presLayoutVars>
          <dgm:bulletEnabled val="1"/>
        </dgm:presLayoutVars>
      </dgm:prSet>
      <dgm:spPr/>
      <dgm:t>
        <a:bodyPr/>
        <a:lstStyle/>
        <a:p>
          <a:endParaRPr lang="en-US"/>
        </a:p>
      </dgm:t>
    </dgm:pt>
    <dgm:pt modelId="{81589798-7E04-4779-840D-B510DDC1B5DE}" type="pres">
      <dgm:prSet presAssocID="{5A57CFED-B050-479C-8D0F-1E2D54DEE346}" presName="space" presStyleCnt="0"/>
      <dgm:spPr/>
    </dgm:pt>
    <dgm:pt modelId="{915C6516-228D-4EC0-94F1-964B92FC0BAE}" type="pres">
      <dgm:prSet presAssocID="{D12325F0-FAE1-49C0-9675-785AF0D70D43}" presName="composite" presStyleCnt="0"/>
      <dgm:spPr/>
    </dgm:pt>
    <dgm:pt modelId="{3C770D42-D4CD-4EB7-BFBA-FF59206A2177}" type="pres">
      <dgm:prSet presAssocID="{D12325F0-FAE1-49C0-9675-785AF0D70D43}" presName="parTx" presStyleLbl="alignNode1" presStyleIdx="2" presStyleCnt="3">
        <dgm:presLayoutVars>
          <dgm:chMax val="0"/>
          <dgm:chPref val="0"/>
          <dgm:bulletEnabled val="1"/>
        </dgm:presLayoutVars>
      </dgm:prSet>
      <dgm:spPr/>
      <dgm:t>
        <a:bodyPr/>
        <a:lstStyle/>
        <a:p>
          <a:endParaRPr lang="en-US"/>
        </a:p>
      </dgm:t>
    </dgm:pt>
    <dgm:pt modelId="{23412637-259B-4FF1-BD54-B01CBA89B620}" type="pres">
      <dgm:prSet presAssocID="{D12325F0-FAE1-49C0-9675-785AF0D70D43}" presName="desTx" presStyleLbl="alignAccFollowNode1" presStyleIdx="2" presStyleCnt="3">
        <dgm:presLayoutVars>
          <dgm:bulletEnabled val="1"/>
        </dgm:presLayoutVars>
      </dgm:prSet>
      <dgm:spPr/>
      <dgm:t>
        <a:bodyPr/>
        <a:lstStyle/>
        <a:p>
          <a:endParaRPr lang="en-US"/>
        </a:p>
      </dgm:t>
    </dgm:pt>
  </dgm:ptLst>
  <dgm:cxnLst>
    <dgm:cxn modelId="{6A596B9A-1229-451B-82CA-3B6239F30B3D}" type="presOf" srcId="{D12325F0-FAE1-49C0-9675-785AF0D70D43}" destId="{3C770D42-D4CD-4EB7-BFBA-FF59206A2177}" srcOrd="0" destOrd="0" presId="urn:microsoft.com/office/officeart/2005/8/layout/hList1"/>
    <dgm:cxn modelId="{F451C68B-46BB-45CB-8384-A04C68CC595B}" srcId="{7F285D49-863F-4FCE-9389-5BE4547C4897}" destId="{CB2EEEBC-259E-4610-818D-353A6BAF2F3E}" srcOrd="1" destOrd="0" parTransId="{CE28967F-FFEC-437D-9191-D28BCBD42ED0}" sibTransId="{5A57CFED-B050-479C-8D0F-1E2D54DEE346}"/>
    <dgm:cxn modelId="{A306511F-4697-4056-81E6-0968FA8B2592}" type="presOf" srcId="{CB2EEEBC-259E-4610-818D-353A6BAF2F3E}" destId="{CA271629-99F1-4139-9EA4-BEFA97EE3135}" srcOrd="0" destOrd="0" presId="urn:microsoft.com/office/officeart/2005/8/layout/hList1"/>
    <dgm:cxn modelId="{37306C2C-C8C2-4898-BB75-1EDDB999C9FB}" srcId="{CB2EEEBC-259E-4610-818D-353A6BAF2F3E}" destId="{5D38EB01-1548-4E4A-A007-E62E754DA28D}" srcOrd="1" destOrd="0" parTransId="{F6D2DB50-43A2-440F-97A8-76A766BD6A13}" sibTransId="{9C8681AB-5C39-4298-AE19-5153080A8AF0}"/>
    <dgm:cxn modelId="{95086452-1552-486F-BF20-2AA80A206802}" type="presOf" srcId="{17FABAAB-38E7-4656-8D68-578E14E6CAFD}" destId="{93441DEA-9CE7-493B-9331-109BBC7386AF}" srcOrd="0" destOrd="0" presId="urn:microsoft.com/office/officeart/2005/8/layout/hList1"/>
    <dgm:cxn modelId="{DD3B6DD6-1C6E-425B-9964-9FBAC3C6BD31}" srcId="{02BDC47A-BF83-4703-BF16-CD9733CB8AEA}" destId="{17FABAAB-38E7-4656-8D68-578E14E6CAFD}" srcOrd="0" destOrd="0" parTransId="{BE658F1C-09C7-4043-BD0E-1B390F359DE7}" sibTransId="{FCFF43E7-6A0C-4EEC-9DB3-C16BD2445A81}"/>
    <dgm:cxn modelId="{C2C95317-BA04-4870-9FB2-0F268E167A3D}" srcId="{D12325F0-FAE1-49C0-9675-785AF0D70D43}" destId="{56E47C5B-0C91-4B7E-85E8-93C8F236C7F1}" srcOrd="1" destOrd="0" parTransId="{F0738521-2EFD-47B1-9F07-4ACAD844EA7F}" sibTransId="{C984F738-81BF-486E-AB99-F82E70B01977}"/>
    <dgm:cxn modelId="{8BE30C1A-EB7D-4B40-A65E-9D4BA24D438D}" type="presOf" srcId="{7F9A71AE-A3B3-4F86-B9A0-C4051A1BBE40}" destId="{6D980D76-279E-41B6-944D-7EB8E1386550}" srcOrd="0" destOrd="0" presId="urn:microsoft.com/office/officeart/2005/8/layout/hList1"/>
    <dgm:cxn modelId="{DCB0A00F-9A3E-4723-A2FB-6B8DFB7157BA}" srcId="{CB2EEEBC-259E-4610-818D-353A6BAF2F3E}" destId="{7F9A71AE-A3B3-4F86-B9A0-C4051A1BBE40}" srcOrd="0" destOrd="0" parTransId="{4B137103-C87E-4D2C-9EA2-C283C1F622DC}" sibTransId="{F576BC6C-51FA-4FC9-ABB6-0F70C439345C}"/>
    <dgm:cxn modelId="{6691D119-F28D-423B-A1FE-544721080442}" type="presOf" srcId="{F21AC727-05E2-4829-9BE6-D9295F73E3EF}" destId="{93441DEA-9CE7-493B-9331-109BBC7386AF}" srcOrd="0" destOrd="1" presId="urn:microsoft.com/office/officeart/2005/8/layout/hList1"/>
    <dgm:cxn modelId="{9ECD778C-1A19-478A-8497-6DEFCBDA537C}" type="presOf" srcId="{560BDF80-62C3-43D4-96A0-A22288688866}" destId="{23412637-259B-4FF1-BD54-B01CBA89B620}" srcOrd="0" destOrd="0" presId="urn:microsoft.com/office/officeart/2005/8/layout/hList1"/>
    <dgm:cxn modelId="{D8AA7386-47E6-45BD-B388-58B4B24E1A72}" srcId="{7F285D49-863F-4FCE-9389-5BE4547C4897}" destId="{D12325F0-FAE1-49C0-9675-785AF0D70D43}" srcOrd="2" destOrd="0" parTransId="{58B1E24F-7F24-4832-950E-E2DBCC0619B2}" sibTransId="{FFF1C5CE-CCC9-4CD2-91CC-3F89F4ABB511}"/>
    <dgm:cxn modelId="{DF4714E1-4729-44AB-9353-3932D632C49C}" srcId="{D12325F0-FAE1-49C0-9675-785AF0D70D43}" destId="{560BDF80-62C3-43D4-96A0-A22288688866}" srcOrd="0" destOrd="0" parTransId="{9863FD06-4B34-4DE3-BBE4-6551A5F09B0B}" sibTransId="{371F8076-69E7-419B-A592-6A79B023F125}"/>
    <dgm:cxn modelId="{38375553-59AB-47BC-B7C8-8944609C3475}" srcId="{02BDC47A-BF83-4703-BF16-CD9733CB8AEA}" destId="{F21AC727-05E2-4829-9BE6-D9295F73E3EF}" srcOrd="1" destOrd="0" parTransId="{1C0F68AD-EF6A-4079-8EEE-5922EF00F0A1}" sibTransId="{5EBEF05D-43B2-4168-AEEF-7A5C0BF7489D}"/>
    <dgm:cxn modelId="{88F942D7-205D-4CEE-A784-7AD1653280D0}" type="presOf" srcId="{7F285D49-863F-4FCE-9389-5BE4547C4897}" destId="{1BE94877-DEC1-44D8-90BD-5B4545D4F86D}" srcOrd="0" destOrd="0" presId="urn:microsoft.com/office/officeart/2005/8/layout/hList1"/>
    <dgm:cxn modelId="{00FFE0EF-1EF8-47FA-AE72-746B2C0D67A0}" type="presOf" srcId="{56E47C5B-0C91-4B7E-85E8-93C8F236C7F1}" destId="{23412637-259B-4FF1-BD54-B01CBA89B620}" srcOrd="0" destOrd="1" presId="urn:microsoft.com/office/officeart/2005/8/layout/hList1"/>
    <dgm:cxn modelId="{DF8226DA-3400-4F21-A6F7-C7F020C5A358}" srcId="{7F285D49-863F-4FCE-9389-5BE4547C4897}" destId="{02BDC47A-BF83-4703-BF16-CD9733CB8AEA}" srcOrd="0" destOrd="0" parTransId="{5DE34E0A-6B82-4B19-AC64-A18918AB8479}" sibTransId="{1A46B482-E8DB-491D-B7C4-A6F0847688B0}"/>
    <dgm:cxn modelId="{9E05F4DF-38A0-458A-A02E-BE5CB33483CD}" type="presOf" srcId="{02BDC47A-BF83-4703-BF16-CD9733CB8AEA}" destId="{00C5352A-0CFC-4456-88D8-D79B4D11DA80}" srcOrd="0" destOrd="0" presId="urn:microsoft.com/office/officeart/2005/8/layout/hList1"/>
    <dgm:cxn modelId="{8944A3F4-8F15-4F18-AA99-D3F973D9AF8A}" type="presOf" srcId="{5D38EB01-1548-4E4A-A007-E62E754DA28D}" destId="{6D980D76-279E-41B6-944D-7EB8E1386550}" srcOrd="0" destOrd="1" presId="urn:microsoft.com/office/officeart/2005/8/layout/hList1"/>
    <dgm:cxn modelId="{BA83D02B-CA32-40CE-9E96-C9E9ECB107C5}" type="presParOf" srcId="{1BE94877-DEC1-44D8-90BD-5B4545D4F86D}" destId="{3F068CE7-89DB-4062-8630-0EB7EAD45409}" srcOrd="0" destOrd="0" presId="urn:microsoft.com/office/officeart/2005/8/layout/hList1"/>
    <dgm:cxn modelId="{78E8201C-7D7A-4277-AF73-8B0E6C8DD870}" type="presParOf" srcId="{3F068CE7-89DB-4062-8630-0EB7EAD45409}" destId="{00C5352A-0CFC-4456-88D8-D79B4D11DA80}" srcOrd="0" destOrd="0" presId="urn:microsoft.com/office/officeart/2005/8/layout/hList1"/>
    <dgm:cxn modelId="{88DCFE9C-2EB6-4A57-A02F-4BF915EEAF77}" type="presParOf" srcId="{3F068CE7-89DB-4062-8630-0EB7EAD45409}" destId="{93441DEA-9CE7-493B-9331-109BBC7386AF}" srcOrd="1" destOrd="0" presId="urn:microsoft.com/office/officeart/2005/8/layout/hList1"/>
    <dgm:cxn modelId="{00AA8018-FA74-43C3-A555-1D4640CBD44E}" type="presParOf" srcId="{1BE94877-DEC1-44D8-90BD-5B4545D4F86D}" destId="{7FD47C7D-D90D-4CF9-A263-60A6F0CE6259}" srcOrd="1" destOrd="0" presId="urn:microsoft.com/office/officeart/2005/8/layout/hList1"/>
    <dgm:cxn modelId="{BEDE30C8-ECA5-4D63-8FBB-7E2A5615DC26}" type="presParOf" srcId="{1BE94877-DEC1-44D8-90BD-5B4545D4F86D}" destId="{A4F532FD-3D27-40DC-A478-F5AA07C70BDC}" srcOrd="2" destOrd="0" presId="urn:microsoft.com/office/officeart/2005/8/layout/hList1"/>
    <dgm:cxn modelId="{0DCF92FC-023A-4A68-94AD-3519605FAEE7}" type="presParOf" srcId="{A4F532FD-3D27-40DC-A478-F5AA07C70BDC}" destId="{CA271629-99F1-4139-9EA4-BEFA97EE3135}" srcOrd="0" destOrd="0" presId="urn:microsoft.com/office/officeart/2005/8/layout/hList1"/>
    <dgm:cxn modelId="{820EBEE4-CCA3-4978-A6AB-EF7E852D33F9}" type="presParOf" srcId="{A4F532FD-3D27-40DC-A478-F5AA07C70BDC}" destId="{6D980D76-279E-41B6-944D-7EB8E1386550}" srcOrd="1" destOrd="0" presId="urn:microsoft.com/office/officeart/2005/8/layout/hList1"/>
    <dgm:cxn modelId="{2DD1FE8B-AD65-4755-8661-539BEC99791D}" type="presParOf" srcId="{1BE94877-DEC1-44D8-90BD-5B4545D4F86D}" destId="{81589798-7E04-4779-840D-B510DDC1B5DE}" srcOrd="3" destOrd="0" presId="urn:microsoft.com/office/officeart/2005/8/layout/hList1"/>
    <dgm:cxn modelId="{8AC00DC9-3776-43C1-A1EA-DD25678B2940}" type="presParOf" srcId="{1BE94877-DEC1-44D8-90BD-5B4545D4F86D}" destId="{915C6516-228D-4EC0-94F1-964B92FC0BAE}" srcOrd="4" destOrd="0" presId="urn:microsoft.com/office/officeart/2005/8/layout/hList1"/>
    <dgm:cxn modelId="{81615F96-745B-4453-8B07-0F79591727F6}" type="presParOf" srcId="{915C6516-228D-4EC0-94F1-964B92FC0BAE}" destId="{3C770D42-D4CD-4EB7-BFBA-FF59206A2177}" srcOrd="0" destOrd="0" presId="urn:microsoft.com/office/officeart/2005/8/layout/hList1"/>
    <dgm:cxn modelId="{F74B47C6-33C6-4775-8EBB-F81BCEB3923C}" type="presParOf" srcId="{915C6516-228D-4EC0-94F1-964B92FC0BAE}" destId="{23412637-259B-4FF1-BD54-B01CBA89B620}" srcOrd="1" destOrd="0" presId="urn:microsoft.com/office/officeart/2005/8/layout/h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C5352A-0CFC-4456-88D8-D79B4D11DA80}">
      <dsp:nvSpPr>
        <dsp:cNvPr id="0" name=""/>
        <dsp:cNvSpPr/>
      </dsp:nvSpPr>
      <dsp:spPr>
        <a:xfrm>
          <a:off x="1714" y="247026"/>
          <a:ext cx="1671637" cy="359372"/>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lvl="0" algn="ctr" defTabSz="444500">
            <a:lnSpc>
              <a:spcPct val="90000"/>
            </a:lnSpc>
            <a:spcBef>
              <a:spcPct val="0"/>
            </a:spcBef>
            <a:spcAft>
              <a:spcPct val="35000"/>
            </a:spcAft>
          </a:pPr>
          <a:r>
            <a:rPr lang="en-US" sz="1000" b="1" kern="1200"/>
            <a:t>Reduced Cost</a:t>
          </a:r>
          <a:endParaRPr lang="en-US" sz="1000" kern="1200"/>
        </a:p>
      </dsp:txBody>
      <dsp:txXfrm>
        <a:off x="1714" y="247026"/>
        <a:ext cx="1671637" cy="359372"/>
      </dsp:txXfrm>
    </dsp:sp>
    <dsp:sp modelId="{93441DEA-9CE7-493B-9331-109BBC7386AF}">
      <dsp:nvSpPr>
        <dsp:cNvPr id="0" name=""/>
        <dsp:cNvSpPr/>
      </dsp:nvSpPr>
      <dsp:spPr>
        <a:xfrm>
          <a:off x="1714" y="606398"/>
          <a:ext cx="1671637" cy="234697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US" sz="1000" kern="1200">
              <a:solidFill>
                <a:schemeClr val="tx1">
                  <a:lumMod val="65000"/>
                  <a:lumOff val="35000"/>
                </a:schemeClr>
              </a:solidFill>
            </a:rPr>
            <a:t> Jmeter, an open source tool has been used in many projects in the company, has wide range of support from it community. This help the company don’t have to purchase or subscribe for another commercial performance testing tool. </a:t>
          </a:r>
          <a:endParaRPr lang="en-US" sz="1000" kern="1200"/>
        </a:p>
        <a:p>
          <a:pPr marL="57150" lvl="1" indent="-57150" algn="l" defTabSz="444500">
            <a:lnSpc>
              <a:spcPct val="90000"/>
            </a:lnSpc>
            <a:spcBef>
              <a:spcPct val="0"/>
            </a:spcBef>
            <a:spcAft>
              <a:spcPct val="15000"/>
            </a:spcAft>
            <a:buChar char="••"/>
          </a:pPr>
          <a:r>
            <a:rPr lang="en-US" sz="1000" kern="1200">
              <a:solidFill>
                <a:schemeClr val="tx1">
                  <a:lumMod val="65000"/>
                  <a:lumOff val="35000"/>
                </a:schemeClr>
              </a:solidFill>
            </a:rPr>
            <a:t>The Dashboard integrated with Jmeter is an easy tool to use and does not require any additional training</a:t>
          </a:r>
          <a:r>
            <a:rPr lang="en-US" sz="1000" kern="1200"/>
            <a:t>.</a:t>
          </a:r>
        </a:p>
      </dsp:txBody>
      <dsp:txXfrm>
        <a:off x="1714" y="606398"/>
        <a:ext cx="1671637" cy="2346974"/>
      </dsp:txXfrm>
    </dsp:sp>
    <dsp:sp modelId="{CA271629-99F1-4139-9EA4-BEFA97EE3135}">
      <dsp:nvSpPr>
        <dsp:cNvPr id="0" name=""/>
        <dsp:cNvSpPr/>
      </dsp:nvSpPr>
      <dsp:spPr>
        <a:xfrm>
          <a:off x="1907381" y="247026"/>
          <a:ext cx="1671637" cy="359372"/>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lvl="0" algn="ctr" defTabSz="444500">
            <a:lnSpc>
              <a:spcPct val="90000"/>
            </a:lnSpc>
            <a:spcBef>
              <a:spcPct val="0"/>
            </a:spcBef>
            <a:spcAft>
              <a:spcPct val="35000"/>
            </a:spcAft>
          </a:pPr>
          <a:r>
            <a:rPr lang="en-US" sz="1000" b="1" kern="1200"/>
            <a:t>Centralized testing management</a:t>
          </a:r>
        </a:p>
      </dsp:txBody>
      <dsp:txXfrm>
        <a:off x="1907381" y="247026"/>
        <a:ext cx="1671637" cy="359372"/>
      </dsp:txXfrm>
    </dsp:sp>
    <dsp:sp modelId="{6D980D76-279E-41B6-944D-7EB8E1386550}">
      <dsp:nvSpPr>
        <dsp:cNvPr id="0" name=""/>
        <dsp:cNvSpPr/>
      </dsp:nvSpPr>
      <dsp:spPr>
        <a:xfrm>
          <a:off x="1907381" y="606398"/>
          <a:ext cx="1671637" cy="234697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US" sz="1000" kern="1200">
              <a:solidFill>
                <a:schemeClr val="tx1">
                  <a:lumMod val="65000"/>
                  <a:lumOff val="35000"/>
                </a:schemeClr>
              </a:solidFill>
            </a:rPr>
            <a:t>The Dashboard provides a simple way to control and manage performance tests because it is a data center storing information of test projects, test scenarios, test scripts, test results and users. </a:t>
          </a:r>
        </a:p>
        <a:p>
          <a:pPr marL="57150" lvl="1" indent="-57150" algn="l" defTabSz="444500">
            <a:lnSpc>
              <a:spcPct val="90000"/>
            </a:lnSpc>
            <a:spcBef>
              <a:spcPct val="0"/>
            </a:spcBef>
            <a:spcAft>
              <a:spcPct val="15000"/>
            </a:spcAft>
            <a:buChar char="••"/>
          </a:pPr>
          <a:r>
            <a:rPr lang="en-US" sz="1000" kern="1200">
              <a:solidFill>
                <a:schemeClr val="tx1">
                  <a:lumMod val="65000"/>
                  <a:lumOff val="35000"/>
                </a:schemeClr>
              </a:solidFill>
            </a:rPr>
            <a:t>In that way, the company can easily maintain a centralized source of data instead of manually handling several data sources produced by testers on different computers.</a:t>
          </a:r>
        </a:p>
      </dsp:txBody>
      <dsp:txXfrm>
        <a:off x="1907381" y="606398"/>
        <a:ext cx="1671637" cy="2346974"/>
      </dsp:txXfrm>
    </dsp:sp>
    <dsp:sp modelId="{3C770D42-D4CD-4EB7-BFBA-FF59206A2177}">
      <dsp:nvSpPr>
        <dsp:cNvPr id="0" name=""/>
        <dsp:cNvSpPr/>
      </dsp:nvSpPr>
      <dsp:spPr>
        <a:xfrm>
          <a:off x="3813048" y="247026"/>
          <a:ext cx="1671637" cy="359372"/>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lvl="0" algn="ctr" defTabSz="444500">
            <a:lnSpc>
              <a:spcPct val="90000"/>
            </a:lnSpc>
            <a:spcBef>
              <a:spcPct val="0"/>
            </a:spcBef>
            <a:spcAft>
              <a:spcPct val="35000"/>
            </a:spcAft>
          </a:pPr>
          <a:r>
            <a:rPr lang="en-US" sz="1000" b="1" kern="1200"/>
            <a:t>Better result analysis support</a:t>
          </a:r>
        </a:p>
      </dsp:txBody>
      <dsp:txXfrm>
        <a:off x="3813048" y="247026"/>
        <a:ext cx="1671637" cy="359372"/>
      </dsp:txXfrm>
    </dsp:sp>
    <dsp:sp modelId="{23412637-259B-4FF1-BD54-B01CBA89B620}">
      <dsp:nvSpPr>
        <dsp:cNvPr id="0" name=""/>
        <dsp:cNvSpPr/>
      </dsp:nvSpPr>
      <dsp:spPr>
        <a:xfrm>
          <a:off x="3813048" y="606398"/>
          <a:ext cx="1671637" cy="234697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US" sz="1000" kern="1200">
              <a:solidFill>
                <a:schemeClr val="tx1">
                  <a:lumMod val="65000"/>
                  <a:lumOff val="35000"/>
                </a:schemeClr>
              </a:solidFill>
            </a:rPr>
            <a:t>The Performance Testing provides a comprehensive reports and graphical analysis features for performance test that enable real time tracking of test results and runtime history.</a:t>
          </a:r>
        </a:p>
        <a:p>
          <a:pPr marL="57150" lvl="1" indent="-57150" algn="l" defTabSz="444500">
            <a:lnSpc>
              <a:spcPct val="90000"/>
            </a:lnSpc>
            <a:spcBef>
              <a:spcPct val="0"/>
            </a:spcBef>
            <a:spcAft>
              <a:spcPct val="15000"/>
            </a:spcAft>
            <a:buChar char="••"/>
          </a:pPr>
          <a:r>
            <a:rPr lang="en-US" sz="1000" kern="1200">
              <a:solidFill>
                <a:schemeClr val="tx1">
                  <a:lumMod val="65000"/>
                  <a:lumOff val="35000"/>
                </a:schemeClr>
              </a:solidFill>
            </a:rPr>
            <a:t> It also provides a variety of metrics to assess the performance of target systems under testing.</a:t>
          </a:r>
        </a:p>
      </dsp:txBody>
      <dsp:txXfrm>
        <a:off x="3813048" y="606398"/>
        <a:ext cx="1671637" cy="2346974"/>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CB362491C30403EA3205BDD73F3705D"/>
        <w:category>
          <w:name w:val="General"/>
          <w:gallery w:val="placeholder"/>
        </w:category>
        <w:types>
          <w:type w:val="bbPlcHdr"/>
        </w:types>
        <w:behaviors>
          <w:behavior w:val="content"/>
        </w:behaviors>
        <w:guid w:val="{56E24482-5CB3-4A7B-A505-B030FC819DDC}"/>
      </w:docPartPr>
      <w:docPartBody>
        <w:p w:rsidR="00271A72" w:rsidRDefault="008E2AE0">
          <w:pPr>
            <w:pStyle w:val="DCB362491C30403EA3205BDD73F3705D"/>
          </w:pPr>
          <w:r>
            <w:t>Annual 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084"/>
    <w:rsid w:val="00092268"/>
    <w:rsid w:val="00271A72"/>
    <w:rsid w:val="00391084"/>
    <w:rsid w:val="00530E38"/>
    <w:rsid w:val="005C32DB"/>
    <w:rsid w:val="005F2AFC"/>
    <w:rsid w:val="00607FE8"/>
    <w:rsid w:val="00726720"/>
    <w:rsid w:val="007B773C"/>
    <w:rsid w:val="008B4B62"/>
    <w:rsid w:val="008E2AE0"/>
    <w:rsid w:val="009050CA"/>
    <w:rsid w:val="00C87D3E"/>
    <w:rsid w:val="00CE7158"/>
    <w:rsid w:val="00D13D2E"/>
    <w:rsid w:val="00D91A7D"/>
    <w:rsid w:val="00E32263"/>
    <w:rsid w:val="00EE7FF4"/>
    <w:rsid w:val="00F1641F"/>
    <w:rsid w:val="00F65A1E"/>
    <w:rsid w:val="00FF1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56BAB9127844D3B151065D31DD0F15">
    <w:name w:val="6956BAB9127844D3B151065D31DD0F15"/>
  </w:style>
  <w:style w:type="paragraph" w:customStyle="1" w:styleId="0864744D0ADD4AAD990BBDAF5F6E9A47">
    <w:name w:val="0864744D0ADD4AAD990BBDAF5F6E9A47"/>
  </w:style>
  <w:style w:type="paragraph" w:customStyle="1" w:styleId="109F2E1E3758476CA400AA22711A478C">
    <w:name w:val="109F2E1E3758476CA400AA22711A478C"/>
  </w:style>
  <w:style w:type="paragraph" w:customStyle="1" w:styleId="17E7E268C4B44DBD89EBE0494B3E2F4B">
    <w:name w:val="17E7E268C4B44DBD89EBE0494B3E2F4B"/>
  </w:style>
  <w:style w:type="paragraph" w:customStyle="1" w:styleId="F3420B484D9E4D989F3D0CE024F47633">
    <w:name w:val="F3420B484D9E4D989F3D0CE024F47633"/>
  </w:style>
  <w:style w:type="paragraph" w:customStyle="1" w:styleId="1F0A113E548843949FDF75EC239984E6">
    <w:name w:val="1F0A113E548843949FDF75EC239984E6"/>
  </w:style>
  <w:style w:type="paragraph" w:customStyle="1" w:styleId="5E6B214A7AB74AD2AF5DD86A1C15EB80">
    <w:name w:val="5E6B214A7AB74AD2AF5DD86A1C15EB80"/>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rPr>
  </w:style>
  <w:style w:type="paragraph" w:customStyle="1" w:styleId="37FD08A91DBC4852B4EA7386DFD45328">
    <w:name w:val="37FD08A91DBC4852B4EA7386DFD45328"/>
  </w:style>
  <w:style w:type="paragraph" w:customStyle="1" w:styleId="45C67DCFA8764DF4BB9267EBEFBFDD09">
    <w:name w:val="45C67DCFA8764DF4BB9267EBEFBFDD09"/>
  </w:style>
  <w:style w:type="paragraph" w:customStyle="1" w:styleId="CC108E495EC94BDB98DBDE22C6EE8AE6">
    <w:name w:val="CC108E495EC94BDB98DBDE22C6EE8AE6"/>
  </w:style>
  <w:style w:type="paragraph" w:customStyle="1" w:styleId="2F3CB2A9D8BC4D749C8E2FA27FFF5504">
    <w:name w:val="2F3CB2A9D8BC4D749C8E2FA27FFF5504"/>
  </w:style>
  <w:style w:type="paragraph" w:customStyle="1" w:styleId="1A9F747F8CCD4E8AB9B1BBD017306072">
    <w:name w:val="1A9F747F8CCD4E8AB9B1BBD017306072"/>
  </w:style>
  <w:style w:type="paragraph" w:customStyle="1" w:styleId="65934AB9308D4A70A5ED8161595889AD">
    <w:name w:val="65934AB9308D4A70A5ED8161595889AD"/>
  </w:style>
  <w:style w:type="paragraph" w:customStyle="1" w:styleId="F87854A967CB442DA28BDB40E05FEAF2">
    <w:name w:val="F87854A967CB442DA28BDB40E05FEAF2"/>
  </w:style>
  <w:style w:type="paragraph" w:customStyle="1" w:styleId="92BCE6427E4E4ADE9E29CCBDB750A646">
    <w:name w:val="92BCE6427E4E4ADE9E29CCBDB750A646"/>
  </w:style>
  <w:style w:type="paragraph" w:customStyle="1" w:styleId="1543B395BF034A0DB3271DD1541459EC">
    <w:name w:val="1543B395BF034A0DB3271DD1541459EC"/>
  </w:style>
  <w:style w:type="paragraph" w:customStyle="1" w:styleId="E9D86B58AB26466DAF2F97B6AB6A94A3">
    <w:name w:val="E9D86B58AB26466DAF2F97B6AB6A94A3"/>
  </w:style>
  <w:style w:type="paragraph" w:customStyle="1" w:styleId="FB4BD2A2DB7B44ACB98C39E463DED88B">
    <w:name w:val="FB4BD2A2DB7B44ACB98C39E463DED88B"/>
  </w:style>
  <w:style w:type="paragraph" w:customStyle="1" w:styleId="86BB4E51C37E4893AFCD3FEF44A4D666">
    <w:name w:val="86BB4E51C37E4893AFCD3FEF44A4D666"/>
  </w:style>
  <w:style w:type="paragraph" w:customStyle="1" w:styleId="ADCA737FB83A45AEA3FACFADC8006845">
    <w:name w:val="ADCA737FB83A45AEA3FACFADC8006845"/>
  </w:style>
  <w:style w:type="paragraph" w:customStyle="1" w:styleId="66B02AE5EF884E3FAE558D8555A520F6">
    <w:name w:val="66B02AE5EF884E3FAE558D8555A520F6"/>
  </w:style>
  <w:style w:type="paragraph" w:customStyle="1" w:styleId="C4AE3A65312C402DAE69504E394888AF">
    <w:name w:val="C4AE3A65312C402DAE69504E394888AF"/>
  </w:style>
  <w:style w:type="paragraph" w:customStyle="1" w:styleId="C95083AA68074379BA898A1185126374">
    <w:name w:val="C95083AA68074379BA898A1185126374"/>
  </w:style>
  <w:style w:type="paragraph" w:customStyle="1" w:styleId="6C159E119DB94468BB39DA4080062043">
    <w:name w:val="6C159E119DB94468BB39DA4080062043"/>
  </w:style>
  <w:style w:type="paragraph" w:customStyle="1" w:styleId="DCB362491C30403EA3205BDD73F3705D">
    <w:name w:val="DCB362491C30403EA3205BDD73F3705D"/>
  </w:style>
  <w:style w:type="paragraph" w:customStyle="1" w:styleId="6071FB1C1BC142A89F31BD5AFF69D8B6">
    <w:name w:val="6071FB1C1BC142A89F31BD5AFF69D8B6"/>
  </w:style>
  <w:style w:type="paragraph" w:customStyle="1" w:styleId="C61CF7BC48F14C4AB67A23C29C80AF6A">
    <w:name w:val="C61CF7BC48F14C4AB67A23C29C80AF6A"/>
  </w:style>
  <w:style w:type="paragraph" w:customStyle="1" w:styleId="49DB9CF4B7AF4E99A01E42CE30DDC8A3">
    <w:name w:val="49DB9CF4B7AF4E99A01E42CE30DDC8A3"/>
    <w:rsid w:val="00391084"/>
  </w:style>
  <w:style w:type="paragraph" w:customStyle="1" w:styleId="014BAD81043D4075B31D97A1BD96FD49">
    <w:name w:val="014BAD81043D4075B31D97A1BD96FD49"/>
    <w:rsid w:val="00391084"/>
  </w:style>
  <w:style w:type="paragraph" w:customStyle="1" w:styleId="E4E0BB9B2D224F07AF82DAA07F1EC11A">
    <w:name w:val="E4E0BB9B2D224F07AF82DAA07F1EC11A"/>
    <w:rsid w:val="00391084"/>
  </w:style>
  <w:style w:type="paragraph" w:customStyle="1" w:styleId="57EF4D48F04A434E8BEFD83D9498E99D">
    <w:name w:val="57EF4D48F04A434E8BEFD83D9498E99D"/>
    <w:rsid w:val="00391084"/>
  </w:style>
  <w:style w:type="paragraph" w:customStyle="1" w:styleId="6A2873211CED48FD93436DD482D94B56">
    <w:name w:val="6A2873211CED48FD93436DD482D94B56"/>
    <w:rsid w:val="00271A72"/>
  </w:style>
  <w:style w:type="paragraph" w:customStyle="1" w:styleId="286F3E5AA0D947A7B6A9D52D6E663D3F">
    <w:name w:val="286F3E5AA0D947A7B6A9D52D6E663D3F"/>
    <w:rsid w:val="00271A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6374be42-df91-4444-9bf3-c96a331f37dd">P01MDMA81HC-1107182191-35</_dlc_DocId>
    <_dlc_DocIdUrl xmlns="6374be42-df91-4444-9bf3-c96a331f37dd">
      <Url>https://mysites.inside-share.bosch.com/my/dma81hc/_layouts/15/DocIdRedir.aspx?ID=P01MDMA81HC-1107182191-35</Url>
      <Description>P01MDMA81HC-1107182191-35</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6.xml><?xml version="1.0" encoding="utf-8"?>
<ct:contentTypeSchema xmlns:ct="http://schemas.microsoft.com/office/2006/metadata/contentType" xmlns:ma="http://schemas.microsoft.com/office/2006/metadata/properties/metaAttributes" ct:_="" ma:_="" ma:contentTypeName="Document" ma:contentTypeID="0x01010049008F20A0F940418F6CD598392AC214" ma:contentTypeVersion="1" ma:contentTypeDescription="Create a new document." ma:contentTypeScope="" ma:versionID="35c9c33c8074769e0c3719b891cbe0ab">
  <xsd:schema xmlns:xsd="http://www.w3.org/2001/XMLSchema" xmlns:xs="http://www.w3.org/2001/XMLSchema" xmlns:p="http://schemas.microsoft.com/office/2006/metadata/properties" xmlns:ns3="6374be42-df91-4444-9bf3-c96a331f37dd" targetNamespace="http://schemas.microsoft.com/office/2006/metadata/properties" ma:root="true" ma:fieldsID="de7c4d1b1d03e9395c1b51ce44dabf2b" ns3:_="">
    <xsd:import namespace="6374be42-df91-4444-9bf3-c96a331f37dd"/>
    <xsd:element name="properties">
      <xsd:complexType>
        <xsd:sequence>
          <xsd:element name="documentManagement">
            <xsd:complexType>
              <xsd:all>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74be42-df91-4444-9bf3-c96a331f37d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773F21-7E0C-41A3-89E9-114DA0B6AE32}">
  <ds:schemaRefs>
    <ds:schemaRef ds:uri="http://schemas.microsoft.com/sharepoint/events"/>
  </ds:schemaRefs>
</ds:datastoreItem>
</file>

<file path=customXml/itemProps3.xml><?xml version="1.0" encoding="utf-8"?>
<ds:datastoreItem xmlns:ds="http://schemas.openxmlformats.org/officeDocument/2006/customXml" ds:itemID="{B4BC280F-0052-4B94-A83F-84DCDFA62860}">
  <ds:schemaRefs>
    <ds:schemaRef ds:uri="http://purl.org/dc/dcmitype/"/>
    <ds:schemaRef ds:uri="http://schemas.microsoft.com/office/2006/documentManagement/types"/>
    <ds:schemaRef ds:uri="http://www.w3.org/XML/1998/namespace"/>
    <ds:schemaRef ds:uri="http://schemas.microsoft.com/office/2006/metadata/properties"/>
    <ds:schemaRef ds:uri="http://schemas.openxmlformats.org/package/2006/metadata/core-properties"/>
    <ds:schemaRef ds:uri="http://purl.org/dc/elements/1.1/"/>
    <ds:schemaRef ds:uri="http://schemas.microsoft.com/office/infopath/2007/PartnerControls"/>
    <ds:schemaRef ds:uri="6374be42-df91-4444-9bf3-c96a331f37dd"/>
    <ds:schemaRef ds:uri="http://purl.org/dc/terms/"/>
  </ds:schemaRefs>
</ds:datastoreItem>
</file>

<file path=customXml/itemProps4.xml><?xml version="1.0" encoding="utf-8"?>
<ds:datastoreItem xmlns:ds="http://schemas.openxmlformats.org/officeDocument/2006/customXml" ds:itemID="{73D364E1-383E-4FFE-9B44-A9F684E44DEB}">
  <ds:schemaRefs>
    <ds:schemaRef ds:uri="http://schemas.microsoft.com/sharepoint/v3/contenttype/forms"/>
  </ds:schemaRefs>
</ds:datastoreItem>
</file>

<file path=customXml/itemProps5.xml><?xml version="1.0" encoding="utf-8"?>
<ds:datastoreItem xmlns:ds="http://schemas.openxmlformats.org/officeDocument/2006/customXml" ds:itemID="{F679E4D8-73D9-412D-B716-777944E71373}">
  <ds:schemaRefs>
    <ds:schemaRef ds:uri="http://schemas.microsoft.com/pics"/>
  </ds:schemaRefs>
</ds:datastoreItem>
</file>

<file path=customXml/itemProps6.xml><?xml version="1.0" encoding="utf-8"?>
<ds:datastoreItem xmlns:ds="http://schemas.openxmlformats.org/officeDocument/2006/customXml" ds:itemID="{9A5ECCD8-C405-42C3-832D-81FEF7616B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74be42-df91-4444-9bf3-c96a331f37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61191D1A-486C-4E8D-88D9-E8C1A3159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TimelessReport.dotx</Template>
  <TotalTime>0</TotalTime>
  <Pages>21</Pages>
  <Words>1504</Words>
  <Characters>8125</Characters>
  <Application>Microsoft Office Word</Application>
  <DocSecurity>0</DocSecurity>
  <Lines>188</Lines>
  <Paragraphs>69</Paragraphs>
  <ScaleCrop>false</ScaleCrop>
  <HeadingPairs>
    <vt:vector size="2" baseType="variant">
      <vt:variant>
        <vt:lpstr>Title</vt:lpstr>
      </vt:variant>
      <vt:variant>
        <vt:i4>1</vt:i4>
      </vt:variant>
    </vt:vector>
  </HeadingPairs>
  <TitlesOfParts>
    <vt:vector size="1" baseType="lpstr">
      <vt:lpstr>System Design</vt:lpstr>
    </vt:vector>
  </TitlesOfParts>
  <Company/>
  <LinksUpToDate>false</LinksUpToDate>
  <CharactersWithSpaces>9560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dc:title>
  <dc:subject/>
  <dc:creator>FIXED-TERM Dang Thi Thao My (RBVH/ETI1)</dc:creator>
  <cp:keywords/>
  <dc:description/>
  <cp:lastModifiedBy>FIXED-TERM Nguyen Anh Quan (RBVH/ETI1)</cp:lastModifiedBy>
  <cp:revision>58</cp:revision>
  <cp:lastPrinted>2011-08-05T20:35:00Z</cp:lastPrinted>
  <dcterms:created xsi:type="dcterms:W3CDTF">2016-12-27T07:25:00Z</dcterms:created>
  <dcterms:modified xsi:type="dcterms:W3CDTF">2017-05-24T12:36:00Z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y fmtid="{D5CDD505-2E9C-101B-9397-08002B2CF9AE}" pid="3" name="ContentTypeId">
    <vt:lpwstr>0x01010049008F20A0F940418F6CD598392AC214</vt:lpwstr>
  </property>
  <property fmtid="{D5CDD505-2E9C-101B-9397-08002B2CF9AE}" pid="4" name="IsMyDocuments">
    <vt:bool>true</vt:bool>
  </property>
  <property fmtid="{D5CDD505-2E9C-101B-9397-08002B2CF9AE}" pid="5" name="_dlc_DocIdItemGuid">
    <vt:lpwstr>fea6357d-dff9-4494-bed6-8d552c1d7efb</vt:lpwstr>
  </property>
</Properties>
</file>